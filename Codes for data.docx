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322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134"/>
        <w:gridCol w:w="3544"/>
        <w:gridCol w:w="5425"/>
      </w:tblGrid>
      <w:tr w:rsidR="002615EE" w14:paraId="4F27DFA4" w14:textId="77777777" w:rsidTr="002615EE">
        <w:trPr>
          <w:trHeight w:val="365"/>
        </w:trPr>
        <w:tc>
          <w:tcPr>
            <w:tcW w:w="1560" w:type="dxa"/>
          </w:tcPr>
          <w:p w14:paraId="1CD377F2" w14:textId="77777777" w:rsidR="002615EE" w:rsidRPr="0047012B" w:rsidRDefault="002615EE" w:rsidP="0047012B">
            <w:pPr>
              <w:rPr>
                <w:b/>
              </w:rPr>
            </w:pPr>
            <w:r>
              <w:rPr>
                <w:b/>
              </w:rPr>
              <w:t xml:space="preserve">Section/Question </w:t>
            </w:r>
            <w:r w:rsidRPr="0047012B">
              <w:rPr>
                <w:b/>
              </w:rPr>
              <w:t>Number</w:t>
            </w:r>
          </w:p>
        </w:tc>
        <w:tc>
          <w:tcPr>
            <w:tcW w:w="1559" w:type="dxa"/>
          </w:tcPr>
          <w:p w14:paraId="77AD3828" w14:textId="3FF1AF73" w:rsidR="002615EE" w:rsidRPr="0047012B" w:rsidRDefault="009C43EC" w:rsidP="0047012B">
            <w:pPr>
              <w:rPr>
                <w:b/>
              </w:rPr>
            </w:pPr>
            <w:r>
              <w:rPr>
                <w:b/>
              </w:rPr>
              <w:t>Section title</w:t>
            </w:r>
          </w:p>
        </w:tc>
        <w:tc>
          <w:tcPr>
            <w:tcW w:w="1134" w:type="dxa"/>
          </w:tcPr>
          <w:p w14:paraId="4B504E0B" w14:textId="77777777" w:rsidR="002615EE" w:rsidRPr="0047012B" w:rsidRDefault="002615EE" w:rsidP="0047012B">
            <w:pPr>
              <w:rPr>
                <w:b/>
              </w:rPr>
            </w:pPr>
            <w:r w:rsidRPr="0047012B">
              <w:rPr>
                <w:b/>
              </w:rPr>
              <w:t>Code</w:t>
            </w:r>
          </w:p>
        </w:tc>
        <w:tc>
          <w:tcPr>
            <w:tcW w:w="3544" w:type="dxa"/>
          </w:tcPr>
          <w:p w14:paraId="62CECB0B" w14:textId="6E434ED4" w:rsidR="002615EE" w:rsidRPr="0047012B" w:rsidRDefault="009C43EC" w:rsidP="0047012B">
            <w:pPr>
              <w:shd w:val="clear" w:color="auto" w:fill="FFFFFF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5425" w:type="dxa"/>
          </w:tcPr>
          <w:p w14:paraId="3250570A" w14:textId="51F1FE2F" w:rsidR="002615EE" w:rsidRPr="0047012B" w:rsidRDefault="002615EE" w:rsidP="0047012B">
            <w:pPr>
              <w:shd w:val="clear" w:color="auto" w:fill="FFFFFF"/>
              <w:rPr>
                <w:b/>
              </w:rPr>
            </w:pPr>
            <w:r>
              <w:rPr>
                <w:b/>
              </w:rPr>
              <w:t>value</w:t>
            </w:r>
            <w:r w:rsidR="009C43EC">
              <w:rPr>
                <w:b/>
              </w:rPr>
              <w:t>s</w:t>
            </w:r>
          </w:p>
        </w:tc>
      </w:tr>
      <w:tr w:rsidR="002615EE" w14:paraId="693EE816" w14:textId="77777777" w:rsidTr="002615EE">
        <w:trPr>
          <w:trHeight w:val="344"/>
        </w:trPr>
        <w:tc>
          <w:tcPr>
            <w:tcW w:w="1560" w:type="dxa"/>
          </w:tcPr>
          <w:p w14:paraId="4722C9B5" w14:textId="77777777" w:rsidR="002615EE" w:rsidRDefault="002615EE" w:rsidP="00E660CA">
            <w:r w:rsidRPr="005B4BDB">
              <w:t>S1 Q1</w:t>
            </w:r>
          </w:p>
        </w:tc>
        <w:tc>
          <w:tcPr>
            <w:tcW w:w="1559" w:type="dxa"/>
          </w:tcPr>
          <w:p w14:paraId="1CA110BA" w14:textId="77777777" w:rsidR="002615EE" w:rsidRDefault="002615EE" w:rsidP="00E660CA">
            <w:r w:rsidRPr="00055FEF">
              <w:t>demographics</w:t>
            </w:r>
          </w:p>
        </w:tc>
        <w:tc>
          <w:tcPr>
            <w:tcW w:w="1134" w:type="dxa"/>
          </w:tcPr>
          <w:p w14:paraId="6A0B7F97" w14:textId="77777777" w:rsidR="002615EE" w:rsidRDefault="002615EE" w:rsidP="00E660CA">
            <w:proofErr w:type="spellStart"/>
            <w:r>
              <w:t>D_Age</w:t>
            </w:r>
            <w:proofErr w:type="spellEnd"/>
          </w:p>
        </w:tc>
        <w:tc>
          <w:tcPr>
            <w:tcW w:w="3544" w:type="dxa"/>
          </w:tcPr>
          <w:p w14:paraId="562AC3C2" w14:textId="77777777" w:rsidR="002615EE" w:rsidRPr="009D72ED" w:rsidRDefault="002615EE" w:rsidP="00E660CA">
            <w:pPr>
              <w:shd w:val="clear" w:color="auto" w:fill="FFFFFF"/>
            </w:pPr>
            <w:r w:rsidRPr="009D72ED">
              <w:t>Age</w:t>
            </w:r>
          </w:p>
        </w:tc>
        <w:tc>
          <w:tcPr>
            <w:tcW w:w="5425" w:type="dxa"/>
          </w:tcPr>
          <w:p w14:paraId="41A4C5A3" w14:textId="33AFB259" w:rsidR="002615EE" w:rsidRPr="009D72ED" w:rsidRDefault="009C43EC" w:rsidP="00E660CA">
            <w:pPr>
              <w:shd w:val="clear" w:color="auto" w:fill="FFFFFF"/>
            </w:pPr>
            <w:r>
              <w:t>Open ended</w:t>
            </w:r>
          </w:p>
        </w:tc>
      </w:tr>
      <w:tr w:rsidR="002615EE" w14:paraId="53252FFD" w14:textId="77777777" w:rsidTr="002615EE">
        <w:trPr>
          <w:trHeight w:val="365"/>
        </w:trPr>
        <w:tc>
          <w:tcPr>
            <w:tcW w:w="1560" w:type="dxa"/>
          </w:tcPr>
          <w:p w14:paraId="2D5A8715" w14:textId="77777777" w:rsidR="002615EE" w:rsidRDefault="002615EE" w:rsidP="00E660CA">
            <w:r w:rsidRPr="005B4BDB">
              <w:t>S1 Q1</w:t>
            </w:r>
          </w:p>
        </w:tc>
        <w:tc>
          <w:tcPr>
            <w:tcW w:w="1559" w:type="dxa"/>
          </w:tcPr>
          <w:p w14:paraId="04FD0A79" w14:textId="77777777" w:rsidR="002615EE" w:rsidRDefault="002615EE" w:rsidP="00E660CA">
            <w:r w:rsidRPr="00055FEF">
              <w:t>demographics</w:t>
            </w:r>
          </w:p>
        </w:tc>
        <w:tc>
          <w:tcPr>
            <w:tcW w:w="1134" w:type="dxa"/>
          </w:tcPr>
          <w:p w14:paraId="7A876F43" w14:textId="77777777" w:rsidR="002615EE" w:rsidRDefault="002615EE" w:rsidP="00E660CA">
            <w:proofErr w:type="spellStart"/>
            <w:r>
              <w:t>D_Gender</w:t>
            </w:r>
            <w:proofErr w:type="spellEnd"/>
          </w:p>
        </w:tc>
        <w:tc>
          <w:tcPr>
            <w:tcW w:w="3544" w:type="dxa"/>
          </w:tcPr>
          <w:p w14:paraId="38C45D18" w14:textId="77777777" w:rsidR="002615EE" w:rsidRPr="009D72ED" w:rsidRDefault="002615EE" w:rsidP="00E660CA">
            <w:pPr>
              <w:shd w:val="clear" w:color="auto" w:fill="FFFFFF"/>
            </w:pPr>
            <w:r w:rsidRPr="009D72ED">
              <w:t>Gender</w:t>
            </w:r>
          </w:p>
        </w:tc>
        <w:tc>
          <w:tcPr>
            <w:tcW w:w="5425" w:type="dxa"/>
          </w:tcPr>
          <w:p w14:paraId="067AA6CB" w14:textId="77777777" w:rsidR="009C43EC" w:rsidRDefault="009C43EC" w:rsidP="00E660CA">
            <w:pPr>
              <w:shd w:val="clear" w:color="auto" w:fill="FFFFFF"/>
            </w:pPr>
            <w:r>
              <w:t>Open ended</w:t>
            </w:r>
          </w:p>
          <w:p w14:paraId="3B8BC08C" w14:textId="66DBCA5B" w:rsidR="009C43EC" w:rsidRDefault="009C43EC" w:rsidP="00E660CA">
            <w:pPr>
              <w:shd w:val="clear" w:color="auto" w:fill="FFFFFF"/>
            </w:pPr>
            <w:r>
              <w:t xml:space="preserve">(coded as follows:) </w:t>
            </w:r>
          </w:p>
          <w:p w14:paraId="60343004" w14:textId="06FD394C" w:rsidR="002615EE" w:rsidRDefault="002615EE" w:rsidP="00E660CA">
            <w:pPr>
              <w:shd w:val="clear" w:color="auto" w:fill="FFFFFF"/>
            </w:pPr>
            <w:r>
              <w:t>1=</w:t>
            </w:r>
            <w:r w:rsidR="009C43EC">
              <w:t>man</w:t>
            </w:r>
          </w:p>
          <w:p w14:paraId="4D230289" w14:textId="0A72ED1C" w:rsidR="002615EE" w:rsidRPr="009D72ED" w:rsidRDefault="002615EE" w:rsidP="00E660CA">
            <w:pPr>
              <w:shd w:val="clear" w:color="auto" w:fill="FFFFFF"/>
            </w:pPr>
            <w:r>
              <w:t>2=</w:t>
            </w:r>
            <w:r w:rsidR="009C43EC">
              <w:t>woman</w:t>
            </w:r>
          </w:p>
        </w:tc>
      </w:tr>
      <w:tr w:rsidR="002615EE" w14:paraId="5EF9A47E" w14:textId="77777777" w:rsidTr="002615EE">
        <w:trPr>
          <w:trHeight w:val="344"/>
        </w:trPr>
        <w:tc>
          <w:tcPr>
            <w:tcW w:w="1560" w:type="dxa"/>
          </w:tcPr>
          <w:p w14:paraId="54AEDE2B" w14:textId="77777777" w:rsidR="002615EE" w:rsidRDefault="002615EE" w:rsidP="00E660CA">
            <w:r w:rsidRPr="005B4BDB">
              <w:t>S1 Q1</w:t>
            </w:r>
          </w:p>
        </w:tc>
        <w:tc>
          <w:tcPr>
            <w:tcW w:w="1559" w:type="dxa"/>
          </w:tcPr>
          <w:p w14:paraId="538DE89E" w14:textId="77777777" w:rsidR="002615EE" w:rsidRDefault="002615EE" w:rsidP="00E660CA">
            <w:r w:rsidRPr="00055FEF">
              <w:t>demographics</w:t>
            </w:r>
          </w:p>
        </w:tc>
        <w:tc>
          <w:tcPr>
            <w:tcW w:w="1134" w:type="dxa"/>
          </w:tcPr>
          <w:p w14:paraId="0621DCCE" w14:textId="77777777" w:rsidR="002615EE" w:rsidRDefault="002615EE" w:rsidP="00E660CA">
            <w:proofErr w:type="spellStart"/>
            <w:r>
              <w:t>D_Nation</w:t>
            </w:r>
            <w:proofErr w:type="spellEnd"/>
          </w:p>
        </w:tc>
        <w:tc>
          <w:tcPr>
            <w:tcW w:w="3544" w:type="dxa"/>
          </w:tcPr>
          <w:p w14:paraId="5C20716C" w14:textId="77777777" w:rsidR="002615EE" w:rsidRPr="009D72ED" w:rsidRDefault="002615EE" w:rsidP="00E660CA">
            <w:pPr>
              <w:shd w:val="clear" w:color="auto" w:fill="FFFFFF"/>
            </w:pPr>
            <w:r>
              <w:t>Nationality</w:t>
            </w:r>
          </w:p>
        </w:tc>
        <w:tc>
          <w:tcPr>
            <w:tcW w:w="5425" w:type="dxa"/>
          </w:tcPr>
          <w:p w14:paraId="63AC2AFA" w14:textId="06BB7F6D" w:rsidR="002615EE" w:rsidRDefault="009C43EC" w:rsidP="00E660CA">
            <w:pPr>
              <w:shd w:val="clear" w:color="auto" w:fill="FFFFFF"/>
            </w:pPr>
            <w:r>
              <w:t>Open ended</w:t>
            </w:r>
          </w:p>
        </w:tc>
      </w:tr>
      <w:tr w:rsidR="002615EE" w14:paraId="04734F84" w14:textId="77777777" w:rsidTr="002615EE">
        <w:trPr>
          <w:trHeight w:val="365"/>
        </w:trPr>
        <w:tc>
          <w:tcPr>
            <w:tcW w:w="1560" w:type="dxa"/>
          </w:tcPr>
          <w:p w14:paraId="2A28504A" w14:textId="77777777" w:rsidR="002615EE" w:rsidRDefault="002615EE" w:rsidP="00E660CA">
            <w:r w:rsidRPr="005B4BDB">
              <w:t>S1 Q1</w:t>
            </w:r>
          </w:p>
        </w:tc>
        <w:tc>
          <w:tcPr>
            <w:tcW w:w="1559" w:type="dxa"/>
          </w:tcPr>
          <w:p w14:paraId="679CEA8A" w14:textId="77777777" w:rsidR="002615EE" w:rsidRDefault="002615EE" w:rsidP="00E660CA">
            <w:r w:rsidRPr="00055FEF">
              <w:t>demographics</w:t>
            </w:r>
          </w:p>
        </w:tc>
        <w:tc>
          <w:tcPr>
            <w:tcW w:w="1134" w:type="dxa"/>
          </w:tcPr>
          <w:p w14:paraId="09DEB12A" w14:textId="77777777" w:rsidR="002615EE" w:rsidRDefault="002615EE" w:rsidP="00506483">
            <w:proofErr w:type="spellStart"/>
            <w:r>
              <w:t>D_hours</w:t>
            </w:r>
            <w:proofErr w:type="spellEnd"/>
          </w:p>
        </w:tc>
        <w:tc>
          <w:tcPr>
            <w:tcW w:w="3544" w:type="dxa"/>
          </w:tcPr>
          <w:p w14:paraId="3F3F437E" w14:textId="77777777" w:rsidR="002615EE" w:rsidRPr="009D72ED" w:rsidRDefault="002615EE" w:rsidP="00E660CA">
            <w:pPr>
              <w:shd w:val="clear" w:color="auto" w:fill="FFFFFF"/>
            </w:pPr>
            <w:r>
              <w:t xml:space="preserve">How many hours on average do you currently spend in nature per week? For example, this could be but isn’t limited to visiting parks, walks, gardening, and allotment work:  </w:t>
            </w:r>
          </w:p>
        </w:tc>
        <w:tc>
          <w:tcPr>
            <w:tcW w:w="5425" w:type="dxa"/>
          </w:tcPr>
          <w:p w14:paraId="790D0B31" w14:textId="5EB6C129" w:rsidR="002615EE" w:rsidRDefault="009C43EC" w:rsidP="00E660CA">
            <w:pPr>
              <w:shd w:val="clear" w:color="auto" w:fill="FFFFFF"/>
            </w:pPr>
            <w:r>
              <w:t>Open ended</w:t>
            </w:r>
          </w:p>
        </w:tc>
      </w:tr>
      <w:tr w:rsidR="002615EE" w14:paraId="05978ACF" w14:textId="77777777" w:rsidTr="002615EE">
        <w:trPr>
          <w:trHeight w:val="365"/>
        </w:trPr>
        <w:tc>
          <w:tcPr>
            <w:tcW w:w="1560" w:type="dxa"/>
          </w:tcPr>
          <w:p w14:paraId="56BE200B" w14:textId="77777777" w:rsidR="002615EE" w:rsidRDefault="002615EE" w:rsidP="00506483">
            <w:r w:rsidRPr="005B4BDB">
              <w:t>S1 Q1</w:t>
            </w:r>
          </w:p>
        </w:tc>
        <w:tc>
          <w:tcPr>
            <w:tcW w:w="1559" w:type="dxa"/>
          </w:tcPr>
          <w:p w14:paraId="56E01C76" w14:textId="77777777" w:rsidR="002615EE" w:rsidRDefault="002615EE" w:rsidP="00506483">
            <w:r w:rsidRPr="00055FEF">
              <w:t>demographics</w:t>
            </w:r>
          </w:p>
        </w:tc>
        <w:tc>
          <w:tcPr>
            <w:tcW w:w="1134" w:type="dxa"/>
          </w:tcPr>
          <w:p w14:paraId="6EB0CC3B" w14:textId="77777777" w:rsidR="002615EE" w:rsidRDefault="002615EE" w:rsidP="00506483">
            <w:proofErr w:type="spellStart"/>
            <w:r>
              <w:t>D_activities</w:t>
            </w:r>
            <w:proofErr w:type="spellEnd"/>
          </w:p>
        </w:tc>
        <w:tc>
          <w:tcPr>
            <w:tcW w:w="3544" w:type="dxa"/>
          </w:tcPr>
          <w:p w14:paraId="0F97ECD2" w14:textId="77777777" w:rsidR="002615EE" w:rsidRDefault="002615EE" w:rsidP="00506483">
            <w:pPr>
              <w:shd w:val="clear" w:color="auto" w:fill="FFFFFF"/>
            </w:pPr>
            <w:r>
              <w:t>What activities in nature do you participate in? (For example, walks or gardening, please list as many as apply to you:</w:t>
            </w:r>
          </w:p>
        </w:tc>
        <w:tc>
          <w:tcPr>
            <w:tcW w:w="5425" w:type="dxa"/>
          </w:tcPr>
          <w:p w14:paraId="5264F1A8" w14:textId="0BDD7365" w:rsidR="002615EE" w:rsidRDefault="009C43EC" w:rsidP="00506483">
            <w:pPr>
              <w:shd w:val="clear" w:color="auto" w:fill="FFFFFF"/>
            </w:pPr>
            <w:r>
              <w:t>Open ended</w:t>
            </w:r>
          </w:p>
        </w:tc>
      </w:tr>
      <w:tr w:rsidR="002615EE" w14:paraId="42186401" w14:textId="77777777" w:rsidTr="002615EE">
        <w:trPr>
          <w:trHeight w:val="365"/>
        </w:trPr>
        <w:tc>
          <w:tcPr>
            <w:tcW w:w="1560" w:type="dxa"/>
          </w:tcPr>
          <w:p w14:paraId="21B4D356" w14:textId="77777777" w:rsidR="002615EE" w:rsidRDefault="002615EE" w:rsidP="00506483">
            <w:r w:rsidRPr="005B4BDB">
              <w:t>S1 Q1</w:t>
            </w:r>
          </w:p>
        </w:tc>
        <w:tc>
          <w:tcPr>
            <w:tcW w:w="1559" w:type="dxa"/>
          </w:tcPr>
          <w:p w14:paraId="311C3D32" w14:textId="77777777" w:rsidR="002615EE" w:rsidRDefault="002615EE" w:rsidP="00506483">
            <w:r w:rsidRPr="00055FEF">
              <w:t>demographics</w:t>
            </w:r>
          </w:p>
        </w:tc>
        <w:tc>
          <w:tcPr>
            <w:tcW w:w="1134" w:type="dxa"/>
          </w:tcPr>
          <w:p w14:paraId="23646E6C" w14:textId="77777777" w:rsidR="002615EE" w:rsidRDefault="002615EE" w:rsidP="00506483">
            <w:proofErr w:type="spellStart"/>
            <w:r>
              <w:t>D_allot</w:t>
            </w:r>
            <w:proofErr w:type="spellEnd"/>
          </w:p>
        </w:tc>
        <w:tc>
          <w:tcPr>
            <w:tcW w:w="3544" w:type="dxa"/>
          </w:tcPr>
          <w:p w14:paraId="5EECF51B" w14:textId="77777777" w:rsidR="002615EE" w:rsidRDefault="002615EE" w:rsidP="00506483">
            <w:pPr>
              <w:shd w:val="clear" w:color="auto" w:fill="FFFFFF"/>
            </w:pPr>
            <w:r>
              <w:t>Do you currently own/ work on an allotment site?</w:t>
            </w:r>
          </w:p>
        </w:tc>
        <w:tc>
          <w:tcPr>
            <w:tcW w:w="5425" w:type="dxa"/>
          </w:tcPr>
          <w:p w14:paraId="4383FEC6" w14:textId="77777777" w:rsidR="002615EE" w:rsidRDefault="002615EE" w:rsidP="00506483">
            <w:pPr>
              <w:shd w:val="clear" w:color="auto" w:fill="FFFFFF"/>
            </w:pPr>
            <w:r>
              <w:t>Yes=1</w:t>
            </w:r>
          </w:p>
          <w:p w14:paraId="39D1D656" w14:textId="77777777" w:rsidR="002615EE" w:rsidRDefault="002615EE" w:rsidP="00506483">
            <w:pPr>
              <w:shd w:val="clear" w:color="auto" w:fill="FFFFFF"/>
            </w:pPr>
            <w:r>
              <w:t>No=2</w:t>
            </w:r>
          </w:p>
        </w:tc>
      </w:tr>
      <w:tr w:rsidR="002615EE" w14:paraId="6C91B4CF" w14:textId="77777777" w:rsidTr="002615EE">
        <w:trPr>
          <w:trHeight w:val="365"/>
        </w:trPr>
        <w:tc>
          <w:tcPr>
            <w:tcW w:w="1560" w:type="dxa"/>
          </w:tcPr>
          <w:p w14:paraId="3CC14E22" w14:textId="77777777" w:rsidR="002615EE" w:rsidRDefault="002615EE" w:rsidP="00506483">
            <w:r w:rsidRPr="005B4BDB">
              <w:t>S1 Q1</w:t>
            </w:r>
          </w:p>
        </w:tc>
        <w:tc>
          <w:tcPr>
            <w:tcW w:w="1559" w:type="dxa"/>
          </w:tcPr>
          <w:p w14:paraId="5EDF4B09" w14:textId="77777777" w:rsidR="002615EE" w:rsidRDefault="002615EE" w:rsidP="00506483">
            <w:r w:rsidRPr="00055FEF">
              <w:t>demographics</w:t>
            </w:r>
          </w:p>
        </w:tc>
        <w:tc>
          <w:tcPr>
            <w:tcW w:w="1134" w:type="dxa"/>
          </w:tcPr>
          <w:p w14:paraId="374E8C8F" w14:textId="77777777" w:rsidR="002615EE" w:rsidRDefault="002615EE" w:rsidP="00506483">
            <w:proofErr w:type="spellStart"/>
            <w:r>
              <w:t>D_group</w:t>
            </w:r>
            <w:proofErr w:type="spellEnd"/>
          </w:p>
        </w:tc>
        <w:tc>
          <w:tcPr>
            <w:tcW w:w="3544" w:type="dxa"/>
          </w:tcPr>
          <w:p w14:paraId="5B732031" w14:textId="77777777" w:rsidR="002615EE" w:rsidRDefault="002615EE" w:rsidP="00506483">
            <w:pPr>
              <w:shd w:val="clear" w:color="auto" w:fill="FFFFFF"/>
            </w:pPr>
            <w:r>
              <w:t>Do you currently participate in an allotment group/project?</w:t>
            </w:r>
          </w:p>
        </w:tc>
        <w:tc>
          <w:tcPr>
            <w:tcW w:w="5425" w:type="dxa"/>
          </w:tcPr>
          <w:p w14:paraId="6AA6D443" w14:textId="77777777" w:rsidR="002615EE" w:rsidRDefault="002615EE" w:rsidP="00506483">
            <w:pPr>
              <w:shd w:val="clear" w:color="auto" w:fill="FFFFFF"/>
            </w:pPr>
            <w:r>
              <w:t>Yes=1</w:t>
            </w:r>
          </w:p>
          <w:p w14:paraId="1D29EDBA" w14:textId="77777777" w:rsidR="002615EE" w:rsidRDefault="002615EE" w:rsidP="00506483">
            <w:pPr>
              <w:shd w:val="clear" w:color="auto" w:fill="FFFFFF"/>
            </w:pPr>
            <w:r>
              <w:t>No=2</w:t>
            </w:r>
          </w:p>
        </w:tc>
      </w:tr>
    </w:tbl>
    <w:p w14:paraId="3E8B4960" w14:textId="77777777" w:rsidR="000F33A8" w:rsidRDefault="000F33A8"/>
    <w:tbl>
      <w:tblPr>
        <w:tblStyle w:val="TableGrid"/>
        <w:tblW w:w="10632" w:type="dxa"/>
        <w:tblInd w:w="-147" w:type="dxa"/>
        <w:tblLook w:val="04A0" w:firstRow="1" w:lastRow="0" w:firstColumn="1" w:lastColumn="0" w:noHBand="0" w:noVBand="1"/>
      </w:tblPr>
      <w:tblGrid>
        <w:gridCol w:w="1461"/>
        <w:gridCol w:w="1658"/>
        <w:gridCol w:w="1134"/>
        <w:gridCol w:w="3544"/>
        <w:gridCol w:w="2835"/>
      </w:tblGrid>
      <w:tr w:rsidR="008963C7" w14:paraId="139135E8" w14:textId="5C1BCAAC" w:rsidTr="008963C7">
        <w:tc>
          <w:tcPr>
            <w:tcW w:w="1461" w:type="dxa"/>
          </w:tcPr>
          <w:p w14:paraId="008ABE59" w14:textId="77777777" w:rsidR="008963C7" w:rsidRDefault="008963C7" w:rsidP="0047012B">
            <w:r>
              <w:t>S1 Q2</w:t>
            </w:r>
          </w:p>
        </w:tc>
        <w:tc>
          <w:tcPr>
            <w:tcW w:w="1658" w:type="dxa"/>
          </w:tcPr>
          <w:p w14:paraId="65B500F8" w14:textId="77777777" w:rsidR="008963C7" w:rsidRDefault="008963C7" w:rsidP="0047012B">
            <w:r>
              <w:t>Mental Health</w:t>
            </w:r>
          </w:p>
        </w:tc>
        <w:tc>
          <w:tcPr>
            <w:tcW w:w="1134" w:type="dxa"/>
          </w:tcPr>
          <w:p w14:paraId="6BF3237A" w14:textId="77777777" w:rsidR="008963C7" w:rsidRDefault="008963C7" w:rsidP="0047012B">
            <w:r>
              <w:t>MH_1</w:t>
            </w:r>
          </w:p>
        </w:tc>
        <w:tc>
          <w:tcPr>
            <w:tcW w:w="3544" w:type="dxa"/>
          </w:tcPr>
          <w:p w14:paraId="69A4EE83" w14:textId="77777777" w:rsidR="008963C7" w:rsidRPr="008B45EC" w:rsidRDefault="008963C7" w:rsidP="0047012B">
            <w:pPr>
              <w:pStyle w:val="NormalWeb"/>
              <w:spacing w:before="0" w:beforeAutospacing="0" w:after="0" w:afterAutospacing="0"/>
            </w:pPr>
            <w:r w:rsidRPr="008B45EC">
              <w:t xml:space="preserve">I’ve been feeling optimistic about the future </w:t>
            </w:r>
          </w:p>
          <w:p w14:paraId="775F06B5" w14:textId="77777777" w:rsidR="008963C7" w:rsidRPr="008B45EC" w:rsidRDefault="008963C7" w:rsidP="0047012B">
            <w:pPr>
              <w:pStyle w:val="NormalWeb"/>
              <w:spacing w:before="0" w:beforeAutospacing="0" w:after="0" w:afterAutospacing="0"/>
            </w:pPr>
          </w:p>
        </w:tc>
        <w:tc>
          <w:tcPr>
            <w:tcW w:w="2835" w:type="dxa"/>
          </w:tcPr>
          <w:p w14:paraId="70FF1867" w14:textId="77777777" w:rsidR="008963C7" w:rsidRDefault="008963C7" w:rsidP="0047012B">
            <w:pPr>
              <w:pStyle w:val="NormalWeb"/>
              <w:spacing w:before="0" w:beforeAutospacing="0" w:after="0" w:afterAutospacing="0"/>
            </w:pPr>
            <w:r>
              <w:t>1=none of the time</w:t>
            </w:r>
          </w:p>
          <w:p w14:paraId="597ABE2E" w14:textId="77777777" w:rsidR="008963C7" w:rsidRDefault="008963C7" w:rsidP="0047012B">
            <w:pPr>
              <w:pStyle w:val="NormalWeb"/>
              <w:spacing w:before="0" w:beforeAutospacing="0" w:after="0" w:afterAutospacing="0"/>
            </w:pPr>
            <w:r>
              <w:t>2=rarely</w:t>
            </w:r>
          </w:p>
          <w:p w14:paraId="6DD5B7B4" w14:textId="77777777" w:rsidR="008963C7" w:rsidRDefault="008963C7" w:rsidP="0047012B">
            <w:pPr>
              <w:pStyle w:val="NormalWeb"/>
              <w:spacing w:before="0" w:beforeAutospacing="0" w:after="0" w:afterAutospacing="0"/>
            </w:pPr>
            <w:r>
              <w:t>3=some of the time</w:t>
            </w:r>
          </w:p>
          <w:p w14:paraId="5FC59492" w14:textId="77777777" w:rsidR="008963C7" w:rsidRDefault="008963C7" w:rsidP="0047012B">
            <w:pPr>
              <w:pStyle w:val="NormalWeb"/>
              <w:spacing w:before="0" w:beforeAutospacing="0" w:after="0" w:afterAutospacing="0"/>
            </w:pPr>
            <w:r>
              <w:t>4=often</w:t>
            </w:r>
          </w:p>
          <w:p w14:paraId="313B076B" w14:textId="024B787F" w:rsidR="008963C7" w:rsidRPr="008B45EC" w:rsidRDefault="008963C7" w:rsidP="0047012B">
            <w:pPr>
              <w:pStyle w:val="NormalWeb"/>
              <w:spacing w:before="0" w:beforeAutospacing="0" w:after="0" w:afterAutospacing="0"/>
            </w:pPr>
            <w:r>
              <w:t>5=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  <w:tr w:rsidR="008963C7" w14:paraId="0B9EC3AB" w14:textId="40987308" w:rsidTr="008963C7">
        <w:tc>
          <w:tcPr>
            <w:tcW w:w="1461" w:type="dxa"/>
          </w:tcPr>
          <w:p w14:paraId="44CDCB30" w14:textId="77777777" w:rsidR="008963C7" w:rsidRDefault="008963C7" w:rsidP="00E660CA">
            <w:r w:rsidRPr="009E6945">
              <w:t>S1 Q2</w:t>
            </w:r>
          </w:p>
        </w:tc>
        <w:tc>
          <w:tcPr>
            <w:tcW w:w="1658" w:type="dxa"/>
          </w:tcPr>
          <w:p w14:paraId="25F8DC56" w14:textId="77777777" w:rsidR="008963C7" w:rsidRDefault="008963C7" w:rsidP="00E660CA">
            <w:r w:rsidRPr="00A7256E">
              <w:t>Mental Health</w:t>
            </w:r>
          </w:p>
        </w:tc>
        <w:tc>
          <w:tcPr>
            <w:tcW w:w="1134" w:type="dxa"/>
          </w:tcPr>
          <w:p w14:paraId="5729984C" w14:textId="77777777" w:rsidR="008963C7" w:rsidRDefault="008963C7" w:rsidP="00E660CA">
            <w:r>
              <w:t>MH_2</w:t>
            </w:r>
          </w:p>
        </w:tc>
        <w:tc>
          <w:tcPr>
            <w:tcW w:w="3544" w:type="dxa"/>
          </w:tcPr>
          <w:p w14:paraId="71C47944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  <w:r w:rsidRPr="008B45EC">
              <w:t xml:space="preserve">I’ve been feeling useful </w:t>
            </w:r>
          </w:p>
          <w:p w14:paraId="196D27DB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</w:p>
        </w:tc>
        <w:tc>
          <w:tcPr>
            <w:tcW w:w="2835" w:type="dxa"/>
          </w:tcPr>
          <w:p w14:paraId="7BDCCC35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1=none of the time</w:t>
            </w:r>
          </w:p>
          <w:p w14:paraId="6092FAB9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2=rarely</w:t>
            </w:r>
          </w:p>
          <w:p w14:paraId="01A97396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3=some of the time</w:t>
            </w:r>
          </w:p>
          <w:p w14:paraId="5CC3F5F1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4=often</w:t>
            </w:r>
          </w:p>
          <w:p w14:paraId="3381C79C" w14:textId="64BEFE15" w:rsidR="008963C7" w:rsidRPr="008B45EC" w:rsidRDefault="008963C7" w:rsidP="008963C7">
            <w:pPr>
              <w:pStyle w:val="NormalWeb"/>
              <w:spacing w:before="0" w:beforeAutospacing="0" w:after="0" w:afterAutospacing="0"/>
            </w:pPr>
            <w:r>
              <w:t>5=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  <w:tr w:rsidR="008963C7" w14:paraId="55461176" w14:textId="14D36D03" w:rsidTr="008963C7">
        <w:tc>
          <w:tcPr>
            <w:tcW w:w="1461" w:type="dxa"/>
          </w:tcPr>
          <w:p w14:paraId="64C5390E" w14:textId="77777777" w:rsidR="008963C7" w:rsidRDefault="008963C7" w:rsidP="00E660CA">
            <w:r w:rsidRPr="009E6945">
              <w:t>S1 Q2</w:t>
            </w:r>
          </w:p>
        </w:tc>
        <w:tc>
          <w:tcPr>
            <w:tcW w:w="1658" w:type="dxa"/>
          </w:tcPr>
          <w:p w14:paraId="7D2AC84A" w14:textId="77777777" w:rsidR="008963C7" w:rsidRDefault="008963C7" w:rsidP="00E660CA">
            <w:r w:rsidRPr="00A7256E">
              <w:t>Mental Health</w:t>
            </w:r>
          </w:p>
        </w:tc>
        <w:tc>
          <w:tcPr>
            <w:tcW w:w="1134" w:type="dxa"/>
          </w:tcPr>
          <w:p w14:paraId="6D52C8E6" w14:textId="77777777" w:rsidR="008963C7" w:rsidRDefault="008963C7" w:rsidP="00E660CA">
            <w:r>
              <w:t>MH_3</w:t>
            </w:r>
          </w:p>
        </w:tc>
        <w:tc>
          <w:tcPr>
            <w:tcW w:w="3544" w:type="dxa"/>
          </w:tcPr>
          <w:p w14:paraId="1BF20FBA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  <w:r w:rsidRPr="008B45EC">
              <w:t xml:space="preserve">I’ve been feeling relaxed </w:t>
            </w:r>
          </w:p>
          <w:p w14:paraId="305202E6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</w:p>
        </w:tc>
        <w:tc>
          <w:tcPr>
            <w:tcW w:w="2835" w:type="dxa"/>
          </w:tcPr>
          <w:p w14:paraId="0E2667A3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1=none of the time</w:t>
            </w:r>
          </w:p>
          <w:p w14:paraId="7262A34A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2=rarely</w:t>
            </w:r>
          </w:p>
          <w:p w14:paraId="4D1F4E3C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3=some of the time</w:t>
            </w:r>
          </w:p>
          <w:p w14:paraId="4509337B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4=often</w:t>
            </w:r>
          </w:p>
          <w:p w14:paraId="0E09CE8E" w14:textId="0D08CDCD" w:rsidR="008963C7" w:rsidRPr="008B45EC" w:rsidRDefault="008963C7" w:rsidP="008963C7">
            <w:pPr>
              <w:pStyle w:val="NormalWeb"/>
              <w:spacing w:before="0" w:beforeAutospacing="0" w:after="0" w:afterAutospacing="0"/>
            </w:pPr>
            <w:r>
              <w:t>5=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  <w:tr w:rsidR="008963C7" w14:paraId="41F6019F" w14:textId="2945D57C" w:rsidTr="008963C7">
        <w:tc>
          <w:tcPr>
            <w:tcW w:w="1461" w:type="dxa"/>
          </w:tcPr>
          <w:p w14:paraId="7C18C8E2" w14:textId="77777777" w:rsidR="008963C7" w:rsidRDefault="008963C7" w:rsidP="00E660CA">
            <w:r w:rsidRPr="009E6945">
              <w:t>S1 Q2</w:t>
            </w:r>
          </w:p>
        </w:tc>
        <w:tc>
          <w:tcPr>
            <w:tcW w:w="1658" w:type="dxa"/>
          </w:tcPr>
          <w:p w14:paraId="5DDF9151" w14:textId="77777777" w:rsidR="008963C7" w:rsidRDefault="008963C7" w:rsidP="00E660CA">
            <w:r w:rsidRPr="00A7256E">
              <w:t>Mental Health</w:t>
            </w:r>
          </w:p>
        </w:tc>
        <w:tc>
          <w:tcPr>
            <w:tcW w:w="1134" w:type="dxa"/>
          </w:tcPr>
          <w:p w14:paraId="64D6BCFF" w14:textId="77777777" w:rsidR="008963C7" w:rsidRDefault="008963C7" w:rsidP="00E660CA">
            <w:r>
              <w:t>MH_4</w:t>
            </w:r>
          </w:p>
        </w:tc>
        <w:tc>
          <w:tcPr>
            <w:tcW w:w="3544" w:type="dxa"/>
          </w:tcPr>
          <w:p w14:paraId="1D1D640C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  <w:r w:rsidRPr="008B45EC">
              <w:t xml:space="preserve">I’ve been dealing with problems well  </w:t>
            </w:r>
          </w:p>
          <w:p w14:paraId="0B93D8EF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</w:p>
        </w:tc>
        <w:tc>
          <w:tcPr>
            <w:tcW w:w="2835" w:type="dxa"/>
          </w:tcPr>
          <w:p w14:paraId="25CBFC54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1=none of the time</w:t>
            </w:r>
          </w:p>
          <w:p w14:paraId="1D9BE79A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2=rarely</w:t>
            </w:r>
          </w:p>
          <w:p w14:paraId="0110C48F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3=some of the time</w:t>
            </w:r>
          </w:p>
          <w:p w14:paraId="7B514B9B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4=often</w:t>
            </w:r>
          </w:p>
          <w:p w14:paraId="771BBCDA" w14:textId="78CE7936" w:rsidR="008963C7" w:rsidRPr="008B45EC" w:rsidRDefault="008963C7" w:rsidP="008963C7">
            <w:pPr>
              <w:pStyle w:val="NormalWeb"/>
              <w:spacing w:before="0" w:beforeAutospacing="0" w:after="0" w:afterAutospacing="0"/>
            </w:pPr>
            <w:r>
              <w:t>5=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  <w:tr w:rsidR="008963C7" w14:paraId="0C9986BC" w14:textId="7E28E9FB" w:rsidTr="008963C7">
        <w:tc>
          <w:tcPr>
            <w:tcW w:w="1461" w:type="dxa"/>
          </w:tcPr>
          <w:p w14:paraId="15A8FE77" w14:textId="77777777" w:rsidR="008963C7" w:rsidRDefault="008963C7" w:rsidP="00E660CA">
            <w:r w:rsidRPr="009E6945">
              <w:t>S1 Q2</w:t>
            </w:r>
          </w:p>
        </w:tc>
        <w:tc>
          <w:tcPr>
            <w:tcW w:w="1658" w:type="dxa"/>
          </w:tcPr>
          <w:p w14:paraId="0F36DC92" w14:textId="77777777" w:rsidR="008963C7" w:rsidRDefault="008963C7" w:rsidP="00E660CA">
            <w:r w:rsidRPr="00A7256E">
              <w:t>Mental Health</w:t>
            </w:r>
          </w:p>
        </w:tc>
        <w:tc>
          <w:tcPr>
            <w:tcW w:w="1134" w:type="dxa"/>
          </w:tcPr>
          <w:p w14:paraId="46B88F80" w14:textId="77777777" w:rsidR="008963C7" w:rsidRDefault="008963C7" w:rsidP="00E660CA">
            <w:r>
              <w:t>MH_5</w:t>
            </w:r>
          </w:p>
        </w:tc>
        <w:tc>
          <w:tcPr>
            <w:tcW w:w="3544" w:type="dxa"/>
          </w:tcPr>
          <w:p w14:paraId="3165FFC3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  <w:r w:rsidRPr="008B45EC">
              <w:t xml:space="preserve">I’ve been thinking clearly </w:t>
            </w:r>
          </w:p>
          <w:p w14:paraId="3111A2A6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</w:p>
        </w:tc>
        <w:tc>
          <w:tcPr>
            <w:tcW w:w="2835" w:type="dxa"/>
          </w:tcPr>
          <w:p w14:paraId="240CF43F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1=none of the time</w:t>
            </w:r>
          </w:p>
          <w:p w14:paraId="2002D075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2=rarely</w:t>
            </w:r>
          </w:p>
          <w:p w14:paraId="2703DB7E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3=some of the time</w:t>
            </w:r>
          </w:p>
          <w:p w14:paraId="5A083315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4=often</w:t>
            </w:r>
          </w:p>
          <w:p w14:paraId="02A54CE1" w14:textId="079CA352" w:rsidR="008963C7" w:rsidRPr="008B45EC" w:rsidRDefault="008963C7" w:rsidP="008963C7">
            <w:pPr>
              <w:pStyle w:val="NormalWeb"/>
              <w:spacing w:before="0" w:beforeAutospacing="0" w:after="0" w:afterAutospacing="0"/>
            </w:pPr>
            <w:r>
              <w:t>5=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  <w:tr w:rsidR="008963C7" w14:paraId="12E73437" w14:textId="1A830F9C" w:rsidTr="008963C7">
        <w:tc>
          <w:tcPr>
            <w:tcW w:w="1461" w:type="dxa"/>
          </w:tcPr>
          <w:p w14:paraId="78D29842" w14:textId="77777777" w:rsidR="008963C7" w:rsidRDefault="008963C7" w:rsidP="00E660CA">
            <w:r w:rsidRPr="009E6945">
              <w:t>S1 Q2</w:t>
            </w:r>
          </w:p>
        </w:tc>
        <w:tc>
          <w:tcPr>
            <w:tcW w:w="1658" w:type="dxa"/>
          </w:tcPr>
          <w:p w14:paraId="4228247F" w14:textId="77777777" w:rsidR="008963C7" w:rsidRDefault="008963C7" w:rsidP="00E660CA">
            <w:r w:rsidRPr="00A7256E">
              <w:t>Mental Health</w:t>
            </w:r>
          </w:p>
        </w:tc>
        <w:tc>
          <w:tcPr>
            <w:tcW w:w="1134" w:type="dxa"/>
          </w:tcPr>
          <w:p w14:paraId="190CF408" w14:textId="77777777" w:rsidR="008963C7" w:rsidRDefault="008963C7" w:rsidP="00E660CA">
            <w:r>
              <w:t>MH_6</w:t>
            </w:r>
          </w:p>
        </w:tc>
        <w:tc>
          <w:tcPr>
            <w:tcW w:w="3544" w:type="dxa"/>
          </w:tcPr>
          <w:p w14:paraId="20FA8CDB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  <w:r w:rsidRPr="008B45EC">
              <w:t xml:space="preserve">I’ve been feeling close to other people </w:t>
            </w:r>
          </w:p>
          <w:p w14:paraId="46FA7F01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</w:p>
        </w:tc>
        <w:tc>
          <w:tcPr>
            <w:tcW w:w="2835" w:type="dxa"/>
          </w:tcPr>
          <w:p w14:paraId="1F32297A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lastRenderedPageBreak/>
              <w:t>1=none of the time</w:t>
            </w:r>
          </w:p>
          <w:p w14:paraId="626DF8FF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2=rarely</w:t>
            </w:r>
          </w:p>
          <w:p w14:paraId="2FF63A03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lastRenderedPageBreak/>
              <w:t>3=some of the time</w:t>
            </w:r>
          </w:p>
          <w:p w14:paraId="141C43BC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4=often</w:t>
            </w:r>
          </w:p>
          <w:p w14:paraId="30FA8C2C" w14:textId="1B5F3115" w:rsidR="008963C7" w:rsidRPr="008B45EC" w:rsidRDefault="008963C7" w:rsidP="008963C7">
            <w:pPr>
              <w:pStyle w:val="NormalWeb"/>
              <w:spacing w:before="0" w:beforeAutospacing="0" w:after="0" w:afterAutospacing="0"/>
            </w:pPr>
            <w:r>
              <w:t>5=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  <w:tr w:rsidR="008963C7" w14:paraId="2E6A1B63" w14:textId="16E03CD1" w:rsidTr="008963C7">
        <w:tc>
          <w:tcPr>
            <w:tcW w:w="1461" w:type="dxa"/>
          </w:tcPr>
          <w:p w14:paraId="4ACAD635" w14:textId="77777777" w:rsidR="008963C7" w:rsidRDefault="008963C7" w:rsidP="00E660CA">
            <w:r w:rsidRPr="009E6945">
              <w:lastRenderedPageBreak/>
              <w:t>S1 Q2</w:t>
            </w:r>
          </w:p>
        </w:tc>
        <w:tc>
          <w:tcPr>
            <w:tcW w:w="1658" w:type="dxa"/>
          </w:tcPr>
          <w:p w14:paraId="628879E1" w14:textId="77777777" w:rsidR="008963C7" w:rsidRDefault="008963C7" w:rsidP="00E660CA">
            <w:r w:rsidRPr="00A7256E">
              <w:t>Mental Health</w:t>
            </w:r>
          </w:p>
        </w:tc>
        <w:tc>
          <w:tcPr>
            <w:tcW w:w="1134" w:type="dxa"/>
          </w:tcPr>
          <w:p w14:paraId="28B8A9A5" w14:textId="77777777" w:rsidR="008963C7" w:rsidRDefault="008963C7" w:rsidP="00E660CA">
            <w:r>
              <w:t>MH_7</w:t>
            </w:r>
          </w:p>
        </w:tc>
        <w:tc>
          <w:tcPr>
            <w:tcW w:w="3544" w:type="dxa"/>
          </w:tcPr>
          <w:p w14:paraId="4F50F0EA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  <w:r w:rsidRPr="008B45EC">
              <w:t>I’ve been able to make up my own mind about things</w:t>
            </w:r>
          </w:p>
          <w:p w14:paraId="6F370FE8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</w:pPr>
          </w:p>
        </w:tc>
        <w:tc>
          <w:tcPr>
            <w:tcW w:w="2835" w:type="dxa"/>
          </w:tcPr>
          <w:p w14:paraId="2DEAA56F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1=none of the time</w:t>
            </w:r>
          </w:p>
          <w:p w14:paraId="1DD94CA6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2=rarely</w:t>
            </w:r>
          </w:p>
          <w:p w14:paraId="345E2E0F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3=some of the time</w:t>
            </w:r>
          </w:p>
          <w:p w14:paraId="1C19C04E" w14:textId="77777777" w:rsidR="008963C7" w:rsidRDefault="008963C7" w:rsidP="008963C7">
            <w:pPr>
              <w:pStyle w:val="NormalWeb"/>
              <w:spacing w:before="0" w:beforeAutospacing="0" w:after="0" w:afterAutospacing="0"/>
            </w:pPr>
            <w:r>
              <w:t>4=often</w:t>
            </w:r>
          </w:p>
          <w:p w14:paraId="3389E6AF" w14:textId="22F3356C" w:rsidR="008963C7" w:rsidRPr="008B45EC" w:rsidRDefault="008963C7" w:rsidP="008963C7">
            <w:pPr>
              <w:pStyle w:val="NormalWeb"/>
              <w:spacing w:before="0" w:beforeAutospacing="0" w:after="0" w:afterAutospacing="0"/>
            </w:pPr>
            <w:r>
              <w:t>5=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</w:tbl>
    <w:p w14:paraId="37A97237" w14:textId="77777777" w:rsidR="0047012B" w:rsidRDefault="0047012B"/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490"/>
        <w:gridCol w:w="1629"/>
        <w:gridCol w:w="1134"/>
        <w:gridCol w:w="3544"/>
        <w:gridCol w:w="2693"/>
      </w:tblGrid>
      <w:tr w:rsidR="008963C7" w14:paraId="47970332" w14:textId="7180487B" w:rsidTr="008963C7">
        <w:tc>
          <w:tcPr>
            <w:tcW w:w="1490" w:type="dxa"/>
          </w:tcPr>
          <w:p w14:paraId="7A8F8C3B" w14:textId="77777777" w:rsidR="008963C7" w:rsidRDefault="008963C7">
            <w:r>
              <w:t>S1 Q3</w:t>
            </w:r>
          </w:p>
        </w:tc>
        <w:tc>
          <w:tcPr>
            <w:tcW w:w="1629" w:type="dxa"/>
          </w:tcPr>
          <w:p w14:paraId="7003B4FB" w14:textId="77777777" w:rsidR="008963C7" w:rsidRDefault="008963C7">
            <w:r>
              <w:t>Self-Esteem</w:t>
            </w:r>
          </w:p>
        </w:tc>
        <w:tc>
          <w:tcPr>
            <w:tcW w:w="1134" w:type="dxa"/>
          </w:tcPr>
          <w:p w14:paraId="594303A2" w14:textId="77777777" w:rsidR="008963C7" w:rsidRDefault="008963C7">
            <w:r>
              <w:t>SE_1</w:t>
            </w:r>
          </w:p>
        </w:tc>
        <w:tc>
          <w:tcPr>
            <w:tcW w:w="3544" w:type="dxa"/>
          </w:tcPr>
          <w:p w14:paraId="7AEF40D4" w14:textId="77777777" w:rsidR="008963C7" w:rsidRDefault="008963C7">
            <w:r w:rsidRPr="008B45EC">
              <w:t>I have high self-esteem</w:t>
            </w:r>
          </w:p>
        </w:tc>
        <w:tc>
          <w:tcPr>
            <w:tcW w:w="2693" w:type="dxa"/>
          </w:tcPr>
          <w:p w14:paraId="38792224" w14:textId="77777777" w:rsidR="008963C7" w:rsidRDefault="008963C7">
            <w:r>
              <w:t>1= not very true of me</w:t>
            </w:r>
          </w:p>
          <w:p w14:paraId="37C47BAE" w14:textId="07C999CE" w:rsidR="008963C7" w:rsidRDefault="008963C7">
            <w:r>
              <w:t>2</w:t>
            </w:r>
          </w:p>
          <w:p w14:paraId="0DC8435D" w14:textId="56CD09C5" w:rsidR="008963C7" w:rsidRDefault="008963C7">
            <w:r>
              <w:t>3</w:t>
            </w:r>
          </w:p>
          <w:p w14:paraId="037521DA" w14:textId="3FA050E2" w:rsidR="008963C7" w:rsidRDefault="008963C7">
            <w:r>
              <w:t>4</w:t>
            </w:r>
          </w:p>
          <w:p w14:paraId="61699B49" w14:textId="4615DA19" w:rsidR="008963C7" w:rsidRPr="008B45EC" w:rsidRDefault="008963C7">
            <w:r>
              <w:t>5=very true of me</w:t>
            </w:r>
          </w:p>
        </w:tc>
      </w:tr>
    </w:tbl>
    <w:p w14:paraId="07626A83" w14:textId="77777777" w:rsidR="0047012B" w:rsidRDefault="0047012B"/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560"/>
        <w:gridCol w:w="1559"/>
        <w:gridCol w:w="1276"/>
        <w:gridCol w:w="3402"/>
        <w:gridCol w:w="2693"/>
      </w:tblGrid>
      <w:tr w:rsidR="008963C7" w14:paraId="38B7C68B" w14:textId="21A7A5CE" w:rsidTr="009C43EC">
        <w:tc>
          <w:tcPr>
            <w:tcW w:w="1560" w:type="dxa"/>
          </w:tcPr>
          <w:p w14:paraId="659CD2CB" w14:textId="77777777" w:rsidR="008963C7" w:rsidRDefault="008963C7">
            <w:r>
              <w:t>S1 Q4</w:t>
            </w:r>
          </w:p>
        </w:tc>
        <w:tc>
          <w:tcPr>
            <w:tcW w:w="1559" w:type="dxa"/>
          </w:tcPr>
          <w:p w14:paraId="4C4FA038" w14:textId="77777777" w:rsidR="008963C7" w:rsidRDefault="008963C7">
            <w:r>
              <w:t>Physical health</w:t>
            </w:r>
          </w:p>
        </w:tc>
        <w:tc>
          <w:tcPr>
            <w:tcW w:w="1276" w:type="dxa"/>
          </w:tcPr>
          <w:p w14:paraId="25C26275" w14:textId="77777777" w:rsidR="008963C7" w:rsidRDefault="008963C7">
            <w:r>
              <w:t>PH_1</w:t>
            </w:r>
          </w:p>
        </w:tc>
        <w:tc>
          <w:tcPr>
            <w:tcW w:w="3402" w:type="dxa"/>
          </w:tcPr>
          <w:p w14:paraId="2D47DB60" w14:textId="77777777" w:rsidR="008963C7" w:rsidRDefault="008963C7" w:rsidP="0047012B">
            <w:r>
              <w:rPr>
                <w:rFonts w:ascii="Calibri" w:hAnsi="Calibri"/>
                <w:color w:val="000000"/>
              </w:rPr>
              <w:t>In general, how would you say your health is….?</w:t>
            </w:r>
          </w:p>
        </w:tc>
        <w:tc>
          <w:tcPr>
            <w:tcW w:w="2693" w:type="dxa"/>
          </w:tcPr>
          <w:p w14:paraId="0129D9B1" w14:textId="77777777" w:rsidR="008963C7" w:rsidRDefault="008963C7" w:rsidP="0047012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1=excellent</w:t>
            </w:r>
          </w:p>
          <w:p w14:paraId="26D3D75B" w14:textId="77777777" w:rsidR="008963C7" w:rsidRDefault="008963C7" w:rsidP="0047012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2=very good</w:t>
            </w:r>
          </w:p>
          <w:p w14:paraId="0BDA65DE" w14:textId="77777777" w:rsidR="008963C7" w:rsidRDefault="008963C7" w:rsidP="0047012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3=good</w:t>
            </w:r>
          </w:p>
          <w:p w14:paraId="00209454" w14:textId="77777777" w:rsidR="008963C7" w:rsidRDefault="008963C7" w:rsidP="0047012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4=fair</w:t>
            </w:r>
          </w:p>
          <w:p w14:paraId="37908197" w14:textId="2E8AA92D" w:rsidR="008963C7" w:rsidRDefault="008963C7" w:rsidP="0047012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5=poor</w:t>
            </w:r>
          </w:p>
        </w:tc>
      </w:tr>
      <w:tr w:rsidR="008963C7" w14:paraId="08C5D276" w14:textId="3DC848B6" w:rsidTr="009C43EC">
        <w:tc>
          <w:tcPr>
            <w:tcW w:w="1560" w:type="dxa"/>
          </w:tcPr>
          <w:p w14:paraId="7D48A613" w14:textId="77777777" w:rsidR="008963C7" w:rsidRDefault="008963C7" w:rsidP="00E660CA">
            <w:r w:rsidRPr="000D729A">
              <w:t>S1 Q4</w:t>
            </w:r>
          </w:p>
        </w:tc>
        <w:tc>
          <w:tcPr>
            <w:tcW w:w="1559" w:type="dxa"/>
          </w:tcPr>
          <w:p w14:paraId="67181019" w14:textId="77777777" w:rsidR="008963C7" w:rsidRDefault="008963C7" w:rsidP="00E660CA">
            <w:r w:rsidRPr="0054576C">
              <w:t>Physical health</w:t>
            </w:r>
          </w:p>
        </w:tc>
        <w:tc>
          <w:tcPr>
            <w:tcW w:w="1276" w:type="dxa"/>
          </w:tcPr>
          <w:p w14:paraId="212E9030" w14:textId="77777777" w:rsidR="008963C7" w:rsidRDefault="008963C7" w:rsidP="00E660CA">
            <w:r>
              <w:t>PH_2</w:t>
            </w:r>
          </w:p>
        </w:tc>
        <w:tc>
          <w:tcPr>
            <w:tcW w:w="3402" w:type="dxa"/>
          </w:tcPr>
          <w:p w14:paraId="125E33A4" w14:textId="77777777" w:rsidR="008963C7" w:rsidRPr="008B45EC" w:rsidRDefault="008963C7" w:rsidP="00E660CA">
            <w:r w:rsidRPr="008B45EC">
              <w:t>Compared to others your age, would you say your health is...?</w:t>
            </w:r>
          </w:p>
          <w:p w14:paraId="42EFE8E1" w14:textId="77777777" w:rsidR="008963C7" w:rsidRDefault="008963C7" w:rsidP="00E660CA"/>
        </w:tc>
        <w:tc>
          <w:tcPr>
            <w:tcW w:w="2693" w:type="dxa"/>
          </w:tcPr>
          <w:p w14:paraId="2D8EF9C0" w14:textId="77777777" w:rsidR="008963C7" w:rsidRDefault="008963C7" w:rsidP="008963C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1=excellent</w:t>
            </w:r>
          </w:p>
          <w:p w14:paraId="610FF56B" w14:textId="77777777" w:rsidR="008963C7" w:rsidRDefault="008963C7" w:rsidP="008963C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2=very good</w:t>
            </w:r>
          </w:p>
          <w:p w14:paraId="3C46EC54" w14:textId="77777777" w:rsidR="008963C7" w:rsidRDefault="008963C7" w:rsidP="008963C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3=good</w:t>
            </w:r>
          </w:p>
          <w:p w14:paraId="07E51FEC" w14:textId="77777777" w:rsidR="008963C7" w:rsidRDefault="008963C7" w:rsidP="008963C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4=fair</w:t>
            </w:r>
          </w:p>
          <w:p w14:paraId="479A3333" w14:textId="7C064632" w:rsidR="008963C7" w:rsidRPr="008B45EC" w:rsidRDefault="008963C7" w:rsidP="008963C7">
            <w:r>
              <w:rPr>
                <w:rFonts w:ascii="Calibri" w:hAnsi="Calibri"/>
                <w:color w:val="000000"/>
              </w:rPr>
              <w:t>5=poor</w:t>
            </w:r>
          </w:p>
        </w:tc>
      </w:tr>
    </w:tbl>
    <w:p w14:paraId="2827C0BA" w14:textId="77777777" w:rsidR="0047012B" w:rsidRDefault="0047012B"/>
    <w:p w14:paraId="18195A77" w14:textId="77777777" w:rsidR="00506483" w:rsidRDefault="00506483"/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418"/>
        <w:gridCol w:w="1701"/>
        <w:gridCol w:w="1276"/>
        <w:gridCol w:w="3402"/>
        <w:gridCol w:w="2693"/>
      </w:tblGrid>
      <w:tr w:rsidR="008963C7" w14:paraId="437E86DA" w14:textId="6588D310" w:rsidTr="009C43EC">
        <w:tc>
          <w:tcPr>
            <w:tcW w:w="1418" w:type="dxa"/>
          </w:tcPr>
          <w:p w14:paraId="1FB0583B" w14:textId="77777777" w:rsidR="008963C7" w:rsidRDefault="008963C7" w:rsidP="0047012B">
            <w:r>
              <w:t>S2 Q5</w:t>
            </w:r>
          </w:p>
        </w:tc>
        <w:tc>
          <w:tcPr>
            <w:tcW w:w="1701" w:type="dxa"/>
          </w:tcPr>
          <w:p w14:paraId="4B359079" w14:textId="77777777" w:rsidR="008963C7" w:rsidRDefault="008963C7" w:rsidP="0047012B">
            <w:r>
              <w:t>Connectedness to nature</w:t>
            </w:r>
          </w:p>
        </w:tc>
        <w:tc>
          <w:tcPr>
            <w:tcW w:w="1276" w:type="dxa"/>
          </w:tcPr>
          <w:p w14:paraId="60F43EE8" w14:textId="77777777" w:rsidR="008963C7" w:rsidRDefault="008963C7" w:rsidP="0047012B">
            <w:r>
              <w:t>Nat_1</w:t>
            </w:r>
          </w:p>
        </w:tc>
        <w:tc>
          <w:tcPr>
            <w:tcW w:w="3402" w:type="dxa"/>
          </w:tcPr>
          <w:p w14:paraId="151E3907" w14:textId="77777777" w:rsidR="008963C7" w:rsidRPr="008B45EC" w:rsidRDefault="008963C7" w:rsidP="0047012B">
            <w:r w:rsidRPr="008B45EC">
              <w:t>My ideal vacation spot would be a remote, wilderness area</w:t>
            </w:r>
          </w:p>
        </w:tc>
        <w:tc>
          <w:tcPr>
            <w:tcW w:w="2693" w:type="dxa"/>
          </w:tcPr>
          <w:p w14:paraId="5B8C003D" w14:textId="77777777" w:rsidR="008963C7" w:rsidRDefault="008963C7" w:rsidP="0047012B">
            <w:r>
              <w:t>1= disagree strongly</w:t>
            </w:r>
          </w:p>
          <w:p w14:paraId="6463FB30" w14:textId="7F69E620" w:rsidR="008963C7" w:rsidRDefault="008963C7" w:rsidP="0047012B">
            <w:r>
              <w:t>2=disagree a little</w:t>
            </w:r>
          </w:p>
          <w:p w14:paraId="00EDCEEA" w14:textId="77777777" w:rsidR="008963C7" w:rsidRDefault="008963C7" w:rsidP="0047012B">
            <w:r>
              <w:t xml:space="preserve">3=neither agree </w:t>
            </w:r>
            <w:proofErr w:type="gramStart"/>
            <w:r>
              <w:t>or</w:t>
            </w:r>
            <w:proofErr w:type="gramEnd"/>
            <w:r>
              <w:t xml:space="preserve"> disagree</w:t>
            </w:r>
          </w:p>
          <w:p w14:paraId="23D33A23" w14:textId="77777777" w:rsidR="008963C7" w:rsidRDefault="008963C7" w:rsidP="0047012B">
            <w:r>
              <w:t>4=agree a little</w:t>
            </w:r>
          </w:p>
          <w:p w14:paraId="4D15F8A2" w14:textId="791AD9A9" w:rsidR="008963C7" w:rsidRPr="008B45EC" w:rsidRDefault="008963C7" w:rsidP="0047012B">
            <w:r>
              <w:t>5=agree strongly</w:t>
            </w:r>
          </w:p>
        </w:tc>
      </w:tr>
      <w:tr w:rsidR="008963C7" w14:paraId="54D62A5E" w14:textId="5EF0474D" w:rsidTr="009C43EC">
        <w:tc>
          <w:tcPr>
            <w:tcW w:w="1418" w:type="dxa"/>
          </w:tcPr>
          <w:p w14:paraId="680833B5" w14:textId="77777777" w:rsidR="008963C7" w:rsidRDefault="008963C7" w:rsidP="00E660CA">
            <w:r w:rsidRPr="00CB73D7">
              <w:t>S2 Q5</w:t>
            </w:r>
          </w:p>
        </w:tc>
        <w:tc>
          <w:tcPr>
            <w:tcW w:w="1701" w:type="dxa"/>
          </w:tcPr>
          <w:p w14:paraId="1DB490C8" w14:textId="77777777" w:rsidR="008963C7" w:rsidRDefault="008963C7" w:rsidP="00E660CA">
            <w:r w:rsidRPr="00914233">
              <w:t>Connectedness to nature</w:t>
            </w:r>
          </w:p>
        </w:tc>
        <w:tc>
          <w:tcPr>
            <w:tcW w:w="1276" w:type="dxa"/>
          </w:tcPr>
          <w:p w14:paraId="3322FCF5" w14:textId="77777777" w:rsidR="008963C7" w:rsidRDefault="008963C7" w:rsidP="00E660CA">
            <w:r>
              <w:t>Nat_2</w:t>
            </w:r>
          </w:p>
        </w:tc>
        <w:tc>
          <w:tcPr>
            <w:tcW w:w="3402" w:type="dxa"/>
          </w:tcPr>
          <w:p w14:paraId="604F1499" w14:textId="77777777" w:rsidR="008963C7" w:rsidRPr="008B45EC" w:rsidRDefault="008963C7" w:rsidP="00E660CA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 w:rsidRPr="008B45EC">
              <w:t>I always think about how my actions affect the environment.</w:t>
            </w:r>
          </w:p>
        </w:tc>
        <w:tc>
          <w:tcPr>
            <w:tcW w:w="2693" w:type="dxa"/>
          </w:tcPr>
          <w:p w14:paraId="0FEF0EA8" w14:textId="77777777" w:rsidR="008963C7" w:rsidRDefault="008963C7" w:rsidP="008963C7">
            <w:r>
              <w:t>1= disagree strongly</w:t>
            </w:r>
          </w:p>
          <w:p w14:paraId="611209FD" w14:textId="77777777" w:rsidR="008963C7" w:rsidRDefault="008963C7" w:rsidP="008963C7">
            <w:r>
              <w:t>2=disagree a little</w:t>
            </w:r>
          </w:p>
          <w:p w14:paraId="0C160947" w14:textId="77777777" w:rsidR="008963C7" w:rsidRDefault="008963C7" w:rsidP="008963C7">
            <w:r>
              <w:t xml:space="preserve">3=neither agree </w:t>
            </w:r>
            <w:proofErr w:type="gramStart"/>
            <w:r>
              <w:t>or</w:t>
            </w:r>
            <w:proofErr w:type="gramEnd"/>
            <w:r>
              <w:t xml:space="preserve"> disagree</w:t>
            </w:r>
          </w:p>
          <w:p w14:paraId="446E9E84" w14:textId="77777777" w:rsidR="008963C7" w:rsidRDefault="008963C7" w:rsidP="008963C7">
            <w:r>
              <w:t>4=agree a little</w:t>
            </w:r>
          </w:p>
          <w:p w14:paraId="42EC36C1" w14:textId="62C410DB" w:rsidR="008963C7" w:rsidRPr="008B45EC" w:rsidRDefault="008963C7" w:rsidP="008963C7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>
              <w:t>5=agree strongly</w:t>
            </w:r>
          </w:p>
        </w:tc>
      </w:tr>
      <w:tr w:rsidR="008963C7" w14:paraId="1449D3DA" w14:textId="7AFD6586" w:rsidTr="009C43EC">
        <w:tc>
          <w:tcPr>
            <w:tcW w:w="1418" w:type="dxa"/>
          </w:tcPr>
          <w:p w14:paraId="37242A7F" w14:textId="77777777" w:rsidR="008963C7" w:rsidRDefault="008963C7" w:rsidP="00E660CA">
            <w:r w:rsidRPr="00CB73D7">
              <w:t>S2 Q5</w:t>
            </w:r>
          </w:p>
        </w:tc>
        <w:tc>
          <w:tcPr>
            <w:tcW w:w="1701" w:type="dxa"/>
          </w:tcPr>
          <w:p w14:paraId="017F1585" w14:textId="77777777" w:rsidR="008963C7" w:rsidRDefault="008963C7" w:rsidP="00E660CA">
            <w:r w:rsidRPr="00914233">
              <w:t>Connectedness to nature</w:t>
            </w:r>
          </w:p>
        </w:tc>
        <w:tc>
          <w:tcPr>
            <w:tcW w:w="1276" w:type="dxa"/>
          </w:tcPr>
          <w:p w14:paraId="03693875" w14:textId="77777777" w:rsidR="008963C7" w:rsidRDefault="008963C7" w:rsidP="00E660CA">
            <w:r>
              <w:t>Nat_3</w:t>
            </w:r>
          </w:p>
        </w:tc>
        <w:tc>
          <w:tcPr>
            <w:tcW w:w="3402" w:type="dxa"/>
          </w:tcPr>
          <w:p w14:paraId="76A78943" w14:textId="77777777" w:rsidR="008963C7" w:rsidRPr="008B45EC" w:rsidRDefault="008963C7" w:rsidP="00E660CA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 w:rsidRPr="008B45EC">
              <w:t>My connection to nature and the environment is a part of my spirituality.</w:t>
            </w:r>
          </w:p>
        </w:tc>
        <w:tc>
          <w:tcPr>
            <w:tcW w:w="2693" w:type="dxa"/>
          </w:tcPr>
          <w:p w14:paraId="697AE319" w14:textId="77777777" w:rsidR="008963C7" w:rsidRDefault="008963C7" w:rsidP="008963C7">
            <w:r>
              <w:t>1= disagree strongly</w:t>
            </w:r>
          </w:p>
          <w:p w14:paraId="2A672415" w14:textId="77777777" w:rsidR="008963C7" w:rsidRDefault="008963C7" w:rsidP="008963C7">
            <w:r>
              <w:t>2=disagree a little</w:t>
            </w:r>
          </w:p>
          <w:p w14:paraId="51DFF69F" w14:textId="77777777" w:rsidR="008963C7" w:rsidRDefault="008963C7" w:rsidP="008963C7">
            <w:r>
              <w:t xml:space="preserve">3=neither agree </w:t>
            </w:r>
            <w:proofErr w:type="gramStart"/>
            <w:r>
              <w:t>or</w:t>
            </w:r>
            <w:proofErr w:type="gramEnd"/>
            <w:r>
              <w:t xml:space="preserve"> disagree</w:t>
            </w:r>
          </w:p>
          <w:p w14:paraId="1805060F" w14:textId="77777777" w:rsidR="008963C7" w:rsidRDefault="008963C7" w:rsidP="008963C7">
            <w:r>
              <w:t>4=agree a little</w:t>
            </w:r>
          </w:p>
          <w:p w14:paraId="662CB698" w14:textId="13C62E31" w:rsidR="008963C7" w:rsidRPr="008B45EC" w:rsidRDefault="008963C7" w:rsidP="008963C7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>
              <w:t>5=agree strongly</w:t>
            </w:r>
          </w:p>
        </w:tc>
      </w:tr>
      <w:tr w:rsidR="008963C7" w14:paraId="753CC81F" w14:textId="5C65DB3B" w:rsidTr="009C43EC">
        <w:tc>
          <w:tcPr>
            <w:tcW w:w="1418" w:type="dxa"/>
          </w:tcPr>
          <w:p w14:paraId="6F5121B1" w14:textId="77777777" w:rsidR="008963C7" w:rsidRDefault="008963C7" w:rsidP="00E660CA">
            <w:r w:rsidRPr="00CB73D7">
              <w:t>S2 Q5</w:t>
            </w:r>
          </w:p>
        </w:tc>
        <w:tc>
          <w:tcPr>
            <w:tcW w:w="1701" w:type="dxa"/>
          </w:tcPr>
          <w:p w14:paraId="168678CB" w14:textId="77777777" w:rsidR="008963C7" w:rsidRDefault="008963C7" w:rsidP="00E660CA">
            <w:r w:rsidRPr="00914233">
              <w:t>Connectedness to nature</w:t>
            </w:r>
          </w:p>
        </w:tc>
        <w:tc>
          <w:tcPr>
            <w:tcW w:w="1276" w:type="dxa"/>
          </w:tcPr>
          <w:p w14:paraId="3FD4B007" w14:textId="77777777" w:rsidR="008963C7" w:rsidRDefault="008963C7" w:rsidP="00E660CA">
            <w:r>
              <w:t>Nat_4</w:t>
            </w:r>
          </w:p>
        </w:tc>
        <w:tc>
          <w:tcPr>
            <w:tcW w:w="3402" w:type="dxa"/>
          </w:tcPr>
          <w:p w14:paraId="5D71E3CB" w14:textId="77777777" w:rsidR="008963C7" w:rsidRPr="008B45EC" w:rsidRDefault="008963C7" w:rsidP="00E660CA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 w:rsidRPr="008B45EC">
              <w:t>I take notice of wildlife wherever I am.</w:t>
            </w:r>
          </w:p>
        </w:tc>
        <w:tc>
          <w:tcPr>
            <w:tcW w:w="2693" w:type="dxa"/>
          </w:tcPr>
          <w:p w14:paraId="09DF7C1F" w14:textId="77777777" w:rsidR="008963C7" w:rsidRDefault="008963C7" w:rsidP="008963C7">
            <w:r>
              <w:t>1= disagree strongly</w:t>
            </w:r>
          </w:p>
          <w:p w14:paraId="5DA9737F" w14:textId="77777777" w:rsidR="008963C7" w:rsidRDefault="008963C7" w:rsidP="008963C7">
            <w:r>
              <w:t>2=disagree a little</w:t>
            </w:r>
          </w:p>
          <w:p w14:paraId="48C0BEDB" w14:textId="77777777" w:rsidR="008963C7" w:rsidRDefault="008963C7" w:rsidP="008963C7">
            <w:r>
              <w:t xml:space="preserve">3=neither agree </w:t>
            </w:r>
            <w:proofErr w:type="gramStart"/>
            <w:r>
              <w:t>or</w:t>
            </w:r>
            <w:proofErr w:type="gramEnd"/>
            <w:r>
              <w:t xml:space="preserve"> disagree</w:t>
            </w:r>
          </w:p>
          <w:p w14:paraId="2566AABB" w14:textId="77777777" w:rsidR="008963C7" w:rsidRDefault="008963C7" w:rsidP="008963C7">
            <w:r>
              <w:t>4=agree a little</w:t>
            </w:r>
          </w:p>
          <w:p w14:paraId="4A98437F" w14:textId="6EB0933C" w:rsidR="008963C7" w:rsidRPr="008B45EC" w:rsidRDefault="008963C7" w:rsidP="008963C7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>
              <w:lastRenderedPageBreak/>
              <w:t>5=agree strongly</w:t>
            </w:r>
          </w:p>
        </w:tc>
      </w:tr>
      <w:tr w:rsidR="008963C7" w14:paraId="0464EAAF" w14:textId="4E62298A" w:rsidTr="009C43EC">
        <w:tc>
          <w:tcPr>
            <w:tcW w:w="1418" w:type="dxa"/>
          </w:tcPr>
          <w:p w14:paraId="37D64440" w14:textId="77777777" w:rsidR="008963C7" w:rsidRDefault="008963C7" w:rsidP="00E660CA">
            <w:r w:rsidRPr="00CB73D7">
              <w:lastRenderedPageBreak/>
              <w:t>S2 Q5</w:t>
            </w:r>
          </w:p>
        </w:tc>
        <w:tc>
          <w:tcPr>
            <w:tcW w:w="1701" w:type="dxa"/>
          </w:tcPr>
          <w:p w14:paraId="32050FD0" w14:textId="77777777" w:rsidR="008963C7" w:rsidRDefault="008963C7" w:rsidP="00E660CA">
            <w:r w:rsidRPr="00914233">
              <w:t>Connectedness to nature</w:t>
            </w:r>
          </w:p>
        </w:tc>
        <w:tc>
          <w:tcPr>
            <w:tcW w:w="1276" w:type="dxa"/>
          </w:tcPr>
          <w:p w14:paraId="073C59C2" w14:textId="77777777" w:rsidR="008963C7" w:rsidRDefault="008963C7" w:rsidP="00E660CA">
            <w:r>
              <w:t>Nat_5</w:t>
            </w:r>
          </w:p>
        </w:tc>
        <w:tc>
          <w:tcPr>
            <w:tcW w:w="3402" w:type="dxa"/>
          </w:tcPr>
          <w:p w14:paraId="528CF376" w14:textId="5122278F" w:rsidR="008963C7" w:rsidRPr="008963C7" w:rsidRDefault="008963C7" w:rsidP="008963C7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 w:rsidRPr="008B45EC">
              <w:t>My relationship to nature is an important part of who I am.</w:t>
            </w:r>
          </w:p>
        </w:tc>
        <w:tc>
          <w:tcPr>
            <w:tcW w:w="2693" w:type="dxa"/>
          </w:tcPr>
          <w:p w14:paraId="1C604D22" w14:textId="77777777" w:rsidR="008963C7" w:rsidRDefault="008963C7" w:rsidP="008963C7">
            <w:r>
              <w:t>1= disagree strongly</w:t>
            </w:r>
          </w:p>
          <w:p w14:paraId="357BD5C3" w14:textId="77777777" w:rsidR="008963C7" w:rsidRDefault="008963C7" w:rsidP="008963C7">
            <w:r>
              <w:t>2=disagree a little</w:t>
            </w:r>
          </w:p>
          <w:p w14:paraId="6AC46D75" w14:textId="77777777" w:rsidR="008963C7" w:rsidRDefault="008963C7" w:rsidP="008963C7">
            <w:r>
              <w:t xml:space="preserve">3=neither agree </w:t>
            </w:r>
            <w:proofErr w:type="gramStart"/>
            <w:r>
              <w:t>or</w:t>
            </w:r>
            <w:proofErr w:type="gramEnd"/>
            <w:r>
              <w:t xml:space="preserve"> disagree</w:t>
            </w:r>
          </w:p>
          <w:p w14:paraId="0CA8169F" w14:textId="77777777" w:rsidR="008963C7" w:rsidRDefault="008963C7" w:rsidP="008963C7">
            <w:r>
              <w:t>4=agree a little</w:t>
            </w:r>
          </w:p>
          <w:p w14:paraId="26E07B23" w14:textId="277881A5" w:rsidR="008963C7" w:rsidRPr="008B45EC" w:rsidRDefault="008963C7" w:rsidP="008963C7">
            <w:pPr>
              <w:shd w:val="clear" w:color="auto" w:fill="FFFFFF" w:themeFill="background1"/>
              <w:spacing w:before="100" w:beforeAutospacing="1" w:after="100" w:afterAutospacing="1" w:line="276" w:lineRule="auto"/>
            </w:pPr>
            <w:r>
              <w:t>5=agree strongly</w:t>
            </w:r>
          </w:p>
        </w:tc>
      </w:tr>
      <w:tr w:rsidR="008963C7" w14:paraId="690D41F6" w14:textId="0CE0A5B1" w:rsidTr="009C43EC">
        <w:tc>
          <w:tcPr>
            <w:tcW w:w="1418" w:type="dxa"/>
          </w:tcPr>
          <w:p w14:paraId="2E8BF5DF" w14:textId="77777777" w:rsidR="008963C7" w:rsidRDefault="008963C7" w:rsidP="00E660CA">
            <w:r w:rsidRPr="00CB73D7">
              <w:t>S2 Q5</w:t>
            </w:r>
          </w:p>
        </w:tc>
        <w:tc>
          <w:tcPr>
            <w:tcW w:w="1701" w:type="dxa"/>
          </w:tcPr>
          <w:p w14:paraId="4A642BA0" w14:textId="77777777" w:rsidR="008963C7" w:rsidRDefault="008963C7" w:rsidP="00E660CA">
            <w:r w:rsidRPr="00914233">
              <w:t>Connectedness to nature</w:t>
            </w:r>
          </w:p>
        </w:tc>
        <w:tc>
          <w:tcPr>
            <w:tcW w:w="1276" w:type="dxa"/>
          </w:tcPr>
          <w:p w14:paraId="7FEA7B21" w14:textId="77777777" w:rsidR="008963C7" w:rsidRDefault="008963C7" w:rsidP="00E660CA">
            <w:r>
              <w:t>Nat_6</w:t>
            </w:r>
          </w:p>
        </w:tc>
        <w:tc>
          <w:tcPr>
            <w:tcW w:w="3402" w:type="dxa"/>
          </w:tcPr>
          <w:p w14:paraId="6182914E" w14:textId="77777777" w:rsidR="008963C7" w:rsidRPr="008B45EC" w:rsidRDefault="008963C7" w:rsidP="00E660CA">
            <w:pPr>
              <w:rPr>
                <w:b/>
              </w:rPr>
            </w:pPr>
            <w:r w:rsidRPr="008B45EC">
              <w:t>I feel very connected to all living things and the earth.</w:t>
            </w:r>
          </w:p>
        </w:tc>
        <w:tc>
          <w:tcPr>
            <w:tcW w:w="2693" w:type="dxa"/>
          </w:tcPr>
          <w:p w14:paraId="5297740F" w14:textId="77777777" w:rsidR="008963C7" w:rsidRDefault="008963C7" w:rsidP="008963C7">
            <w:r>
              <w:t>1= disagree strongly</w:t>
            </w:r>
          </w:p>
          <w:p w14:paraId="174C3ECA" w14:textId="77777777" w:rsidR="008963C7" w:rsidRDefault="008963C7" w:rsidP="008963C7">
            <w:r>
              <w:t>2=disagree a little</w:t>
            </w:r>
          </w:p>
          <w:p w14:paraId="63118EF7" w14:textId="77777777" w:rsidR="008963C7" w:rsidRDefault="008963C7" w:rsidP="008963C7">
            <w:r>
              <w:t xml:space="preserve">3=neither agree </w:t>
            </w:r>
            <w:proofErr w:type="gramStart"/>
            <w:r>
              <w:t>or</w:t>
            </w:r>
            <w:proofErr w:type="gramEnd"/>
            <w:r>
              <w:t xml:space="preserve"> disagree</w:t>
            </w:r>
          </w:p>
          <w:p w14:paraId="33A693CA" w14:textId="77777777" w:rsidR="008963C7" w:rsidRDefault="008963C7" w:rsidP="008963C7">
            <w:r>
              <w:t>4=agree a little</w:t>
            </w:r>
          </w:p>
          <w:p w14:paraId="21411EB7" w14:textId="1880821A" w:rsidR="008963C7" w:rsidRPr="008B45EC" w:rsidRDefault="008963C7" w:rsidP="008963C7">
            <w:r>
              <w:t>5=agree strongly</w:t>
            </w:r>
          </w:p>
        </w:tc>
      </w:tr>
    </w:tbl>
    <w:p w14:paraId="3CA87866" w14:textId="77777777" w:rsidR="0047012B" w:rsidRDefault="0047012B"/>
    <w:p w14:paraId="261FA877" w14:textId="77777777" w:rsidR="00294559" w:rsidRDefault="00294559"/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272"/>
        <w:gridCol w:w="1847"/>
        <w:gridCol w:w="1276"/>
        <w:gridCol w:w="3402"/>
        <w:gridCol w:w="2693"/>
      </w:tblGrid>
      <w:tr w:rsidR="008963C7" w14:paraId="105DDC1A" w14:textId="608BC85C" w:rsidTr="008963C7">
        <w:tc>
          <w:tcPr>
            <w:tcW w:w="1272" w:type="dxa"/>
          </w:tcPr>
          <w:p w14:paraId="278E94AE" w14:textId="77777777" w:rsidR="008963C7" w:rsidRDefault="008963C7" w:rsidP="00294559">
            <w:r>
              <w:t>S3 Q6</w:t>
            </w:r>
          </w:p>
        </w:tc>
        <w:tc>
          <w:tcPr>
            <w:tcW w:w="1847" w:type="dxa"/>
          </w:tcPr>
          <w:p w14:paraId="23EA9A93" w14:textId="77777777" w:rsidR="008963C7" w:rsidRDefault="008963C7" w:rsidP="00294559">
            <w:r>
              <w:t>Social Identity</w:t>
            </w:r>
          </w:p>
        </w:tc>
        <w:tc>
          <w:tcPr>
            <w:tcW w:w="1276" w:type="dxa"/>
          </w:tcPr>
          <w:p w14:paraId="7A38B830" w14:textId="77777777" w:rsidR="008963C7" w:rsidRDefault="008963C7" w:rsidP="00294559">
            <w:r>
              <w:t>SocID_1</w:t>
            </w:r>
          </w:p>
        </w:tc>
        <w:tc>
          <w:tcPr>
            <w:tcW w:w="3402" w:type="dxa"/>
          </w:tcPr>
          <w:p w14:paraId="6CFF11E1" w14:textId="77777777" w:rsidR="008963C7" w:rsidRPr="008B45EC" w:rsidRDefault="008963C7" w:rsidP="00294559">
            <w:pPr>
              <w:shd w:val="clear" w:color="auto" w:fill="FFFFFF"/>
            </w:pPr>
            <w:r w:rsidRPr="008B45EC">
              <w:t>I feel a bond within my (group)</w:t>
            </w:r>
          </w:p>
        </w:tc>
        <w:tc>
          <w:tcPr>
            <w:tcW w:w="2693" w:type="dxa"/>
          </w:tcPr>
          <w:p w14:paraId="43140776" w14:textId="77777777" w:rsidR="008963C7" w:rsidRDefault="008963C7" w:rsidP="00294559">
            <w:pPr>
              <w:shd w:val="clear" w:color="auto" w:fill="FFFFFF"/>
            </w:pPr>
            <w:r>
              <w:t>1=I strongly disagree</w:t>
            </w:r>
          </w:p>
          <w:p w14:paraId="3ECC3A31" w14:textId="77777777" w:rsidR="008963C7" w:rsidRDefault="008963C7" w:rsidP="00294559">
            <w:pPr>
              <w:shd w:val="clear" w:color="auto" w:fill="FFFFFF"/>
            </w:pPr>
            <w:r>
              <w:t>2=I disagree</w:t>
            </w:r>
          </w:p>
          <w:p w14:paraId="6B1A5082" w14:textId="77777777" w:rsidR="008963C7" w:rsidRDefault="008963C7" w:rsidP="00294559">
            <w:pPr>
              <w:shd w:val="clear" w:color="auto" w:fill="FFFFFF"/>
            </w:pPr>
            <w:r>
              <w:t>3=I slightly disagree</w:t>
            </w:r>
          </w:p>
          <w:p w14:paraId="67730020" w14:textId="77777777" w:rsidR="008963C7" w:rsidRDefault="008963C7" w:rsidP="00294559">
            <w:pPr>
              <w:shd w:val="clear" w:color="auto" w:fill="FFFFFF"/>
            </w:pPr>
            <w:r>
              <w:t>4=I neither agree nor disagree</w:t>
            </w:r>
          </w:p>
          <w:p w14:paraId="4975D2FE" w14:textId="77777777" w:rsidR="008963C7" w:rsidRDefault="008963C7" w:rsidP="00294559">
            <w:pPr>
              <w:shd w:val="clear" w:color="auto" w:fill="FFFFFF"/>
            </w:pPr>
            <w:r>
              <w:t>5=I slightly agree</w:t>
            </w:r>
          </w:p>
          <w:p w14:paraId="545FCADD" w14:textId="77777777" w:rsidR="008963C7" w:rsidRDefault="008963C7" w:rsidP="00294559">
            <w:pPr>
              <w:shd w:val="clear" w:color="auto" w:fill="FFFFFF"/>
            </w:pPr>
            <w:r>
              <w:t>6=I agree</w:t>
            </w:r>
          </w:p>
          <w:p w14:paraId="6D9253E0" w14:textId="372F0B40" w:rsidR="008963C7" w:rsidRPr="008B45EC" w:rsidRDefault="008963C7" w:rsidP="00294559">
            <w:pPr>
              <w:shd w:val="clear" w:color="auto" w:fill="FFFFFF"/>
            </w:pPr>
            <w:r>
              <w:t>7= I strongly agree</w:t>
            </w:r>
          </w:p>
        </w:tc>
      </w:tr>
      <w:tr w:rsidR="008963C7" w14:paraId="6CB5E486" w14:textId="21A8AC24" w:rsidTr="008963C7">
        <w:tc>
          <w:tcPr>
            <w:tcW w:w="1272" w:type="dxa"/>
          </w:tcPr>
          <w:p w14:paraId="7BD1928E" w14:textId="77777777" w:rsidR="008963C7" w:rsidRDefault="008963C7" w:rsidP="00E660CA">
            <w:r w:rsidRPr="00F259FD">
              <w:t>S3 Q6</w:t>
            </w:r>
          </w:p>
        </w:tc>
        <w:tc>
          <w:tcPr>
            <w:tcW w:w="1847" w:type="dxa"/>
          </w:tcPr>
          <w:p w14:paraId="31F04BDF" w14:textId="77777777" w:rsidR="008963C7" w:rsidRDefault="008963C7" w:rsidP="00E660CA">
            <w:r>
              <w:t>Social Identity</w:t>
            </w:r>
          </w:p>
        </w:tc>
        <w:tc>
          <w:tcPr>
            <w:tcW w:w="1276" w:type="dxa"/>
          </w:tcPr>
          <w:p w14:paraId="6A9B6E45" w14:textId="77777777" w:rsidR="008963C7" w:rsidRDefault="008963C7" w:rsidP="00E660CA">
            <w:r>
              <w:t>SocID_2</w:t>
            </w:r>
          </w:p>
        </w:tc>
        <w:tc>
          <w:tcPr>
            <w:tcW w:w="3402" w:type="dxa"/>
          </w:tcPr>
          <w:p w14:paraId="67E2391C" w14:textId="77777777" w:rsidR="008963C7" w:rsidRPr="008B45EC" w:rsidRDefault="008963C7" w:rsidP="00E660CA">
            <w:pPr>
              <w:shd w:val="clear" w:color="auto" w:fill="FFFFFF"/>
            </w:pPr>
            <w:r w:rsidRPr="008B45EC">
              <w:t>I feel similar to the other members of my (group)</w:t>
            </w:r>
          </w:p>
        </w:tc>
        <w:tc>
          <w:tcPr>
            <w:tcW w:w="2693" w:type="dxa"/>
          </w:tcPr>
          <w:p w14:paraId="37BFA820" w14:textId="77777777" w:rsidR="008963C7" w:rsidRDefault="008963C7" w:rsidP="008963C7">
            <w:pPr>
              <w:shd w:val="clear" w:color="auto" w:fill="FFFFFF"/>
            </w:pPr>
            <w:r>
              <w:t>1=I strongly disagree</w:t>
            </w:r>
          </w:p>
          <w:p w14:paraId="4EA1B09C" w14:textId="77777777" w:rsidR="008963C7" w:rsidRDefault="008963C7" w:rsidP="008963C7">
            <w:pPr>
              <w:shd w:val="clear" w:color="auto" w:fill="FFFFFF"/>
            </w:pPr>
            <w:r>
              <w:t>2=I disagree</w:t>
            </w:r>
          </w:p>
          <w:p w14:paraId="2C013A79" w14:textId="77777777" w:rsidR="008963C7" w:rsidRDefault="008963C7" w:rsidP="008963C7">
            <w:pPr>
              <w:shd w:val="clear" w:color="auto" w:fill="FFFFFF"/>
            </w:pPr>
            <w:r>
              <w:t>3=I slightly disagree</w:t>
            </w:r>
          </w:p>
          <w:p w14:paraId="462CF9B7" w14:textId="77777777" w:rsidR="008963C7" w:rsidRDefault="008963C7" w:rsidP="008963C7">
            <w:pPr>
              <w:shd w:val="clear" w:color="auto" w:fill="FFFFFF"/>
            </w:pPr>
            <w:r>
              <w:t>4=I neither agree nor disagree</w:t>
            </w:r>
          </w:p>
          <w:p w14:paraId="4674BF71" w14:textId="77777777" w:rsidR="008963C7" w:rsidRDefault="008963C7" w:rsidP="008963C7">
            <w:pPr>
              <w:shd w:val="clear" w:color="auto" w:fill="FFFFFF"/>
            </w:pPr>
            <w:r>
              <w:t>5=I slightly agree</w:t>
            </w:r>
          </w:p>
          <w:p w14:paraId="07E1235A" w14:textId="77777777" w:rsidR="008963C7" w:rsidRDefault="008963C7" w:rsidP="008963C7">
            <w:pPr>
              <w:shd w:val="clear" w:color="auto" w:fill="FFFFFF"/>
            </w:pPr>
            <w:r>
              <w:t>6=I agree</w:t>
            </w:r>
          </w:p>
          <w:p w14:paraId="5EE0ACFB" w14:textId="6315EA3E" w:rsidR="008963C7" w:rsidRPr="008B45EC" w:rsidRDefault="008963C7" w:rsidP="008963C7">
            <w:pPr>
              <w:shd w:val="clear" w:color="auto" w:fill="FFFFFF"/>
            </w:pPr>
            <w:r>
              <w:t>7= I strongly agree</w:t>
            </w:r>
          </w:p>
        </w:tc>
      </w:tr>
      <w:tr w:rsidR="008963C7" w14:paraId="7BBFBA6E" w14:textId="6C58F318" w:rsidTr="008963C7">
        <w:tc>
          <w:tcPr>
            <w:tcW w:w="1272" w:type="dxa"/>
          </w:tcPr>
          <w:p w14:paraId="190CE477" w14:textId="77777777" w:rsidR="008963C7" w:rsidRDefault="008963C7" w:rsidP="00E660CA">
            <w:r w:rsidRPr="00F259FD">
              <w:t>S3 Q6</w:t>
            </w:r>
          </w:p>
        </w:tc>
        <w:tc>
          <w:tcPr>
            <w:tcW w:w="1847" w:type="dxa"/>
          </w:tcPr>
          <w:p w14:paraId="1EA55F68" w14:textId="77777777" w:rsidR="008963C7" w:rsidRDefault="008963C7" w:rsidP="00E660CA">
            <w:r>
              <w:t>Social Identity</w:t>
            </w:r>
          </w:p>
        </w:tc>
        <w:tc>
          <w:tcPr>
            <w:tcW w:w="1276" w:type="dxa"/>
          </w:tcPr>
          <w:p w14:paraId="4949D8C5" w14:textId="77777777" w:rsidR="008963C7" w:rsidRDefault="008963C7" w:rsidP="00E660CA">
            <w:r>
              <w:t>SocID_3</w:t>
            </w:r>
          </w:p>
        </w:tc>
        <w:tc>
          <w:tcPr>
            <w:tcW w:w="3402" w:type="dxa"/>
          </w:tcPr>
          <w:p w14:paraId="310DDC0D" w14:textId="77777777" w:rsidR="008963C7" w:rsidRPr="008B45EC" w:rsidRDefault="008963C7" w:rsidP="00E660CA">
            <w:pPr>
              <w:shd w:val="clear" w:color="auto" w:fill="FFFFFF"/>
            </w:pPr>
            <w:r w:rsidRPr="008B45EC">
              <w:t>I have a sense of belonging to my (group)</w:t>
            </w:r>
          </w:p>
        </w:tc>
        <w:tc>
          <w:tcPr>
            <w:tcW w:w="2693" w:type="dxa"/>
          </w:tcPr>
          <w:p w14:paraId="5AC82F5A" w14:textId="77777777" w:rsidR="008963C7" w:rsidRDefault="008963C7" w:rsidP="008963C7">
            <w:pPr>
              <w:shd w:val="clear" w:color="auto" w:fill="FFFFFF"/>
            </w:pPr>
            <w:r>
              <w:t>1=I strongly disagree</w:t>
            </w:r>
          </w:p>
          <w:p w14:paraId="4CCD7FF0" w14:textId="77777777" w:rsidR="008963C7" w:rsidRDefault="008963C7" w:rsidP="008963C7">
            <w:pPr>
              <w:shd w:val="clear" w:color="auto" w:fill="FFFFFF"/>
            </w:pPr>
            <w:r>
              <w:t>2=I disagree</w:t>
            </w:r>
          </w:p>
          <w:p w14:paraId="02B1F7C7" w14:textId="77777777" w:rsidR="008963C7" w:rsidRDefault="008963C7" w:rsidP="008963C7">
            <w:pPr>
              <w:shd w:val="clear" w:color="auto" w:fill="FFFFFF"/>
            </w:pPr>
            <w:r>
              <w:t>3=I slightly disagree</w:t>
            </w:r>
          </w:p>
          <w:p w14:paraId="007B3BC1" w14:textId="77777777" w:rsidR="008963C7" w:rsidRDefault="008963C7" w:rsidP="008963C7">
            <w:pPr>
              <w:shd w:val="clear" w:color="auto" w:fill="FFFFFF"/>
            </w:pPr>
            <w:r>
              <w:t>4=I neither agree nor disagree</w:t>
            </w:r>
          </w:p>
          <w:p w14:paraId="12AFFFE9" w14:textId="77777777" w:rsidR="008963C7" w:rsidRDefault="008963C7" w:rsidP="008963C7">
            <w:pPr>
              <w:shd w:val="clear" w:color="auto" w:fill="FFFFFF"/>
            </w:pPr>
            <w:r>
              <w:t>5=I slightly agree</w:t>
            </w:r>
          </w:p>
          <w:p w14:paraId="04F938E0" w14:textId="77777777" w:rsidR="008963C7" w:rsidRDefault="008963C7" w:rsidP="008963C7">
            <w:pPr>
              <w:shd w:val="clear" w:color="auto" w:fill="FFFFFF"/>
            </w:pPr>
            <w:r>
              <w:t>6=I agree</w:t>
            </w:r>
          </w:p>
          <w:p w14:paraId="2B72DEB9" w14:textId="6807A8AB" w:rsidR="008963C7" w:rsidRPr="008B45EC" w:rsidRDefault="008963C7" w:rsidP="008963C7">
            <w:pPr>
              <w:shd w:val="clear" w:color="auto" w:fill="FFFFFF"/>
            </w:pPr>
            <w:r>
              <w:t>7= I strongly agree</w:t>
            </w:r>
          </w:p>
        </w:tc>
      </w:tr>
      <w:tr w:rsidR="008963C7" w14:paraId="508C6B2E" w14:textId="70D7348C" w:rsidTr="008963C7">
        <w:tc>
          <w:tcPr>
            <w:tcW w:w="1272" w:type="dxa"/>
          </w:tcPr>
          <w:p w14:paraId="05601AC1" w14:textId="77777777" w:rsidR="008963C7" w:rsidRDefault="008963C7" w:rsidP="00E660CA">
            <w:r w:rsidRPr="00F259FD">
              <w:t>S3 Q6</w:t>
            </w:r>
          </w:p>
        </w:tc>
        <w:tc>
          <w:tcPr>
            <w:tcW w:w="1847" w:type="dxa"/>
          </w:tcPr>
          <w:p w14:paraId="52EF1D47" w14:textId="77777777" w:rsidR="008963C7" w:rsidRDefault="008963C7" w:rsidP="00E660CA">
            <w:r>
              <w:t>Social Identity</w:t>
            </w:r>
          </w:p>
        </w:tc>
        <w:tc>
          <w:tcPr>
            <w:tcW w:w="1276" w:type="dxa"/>
          </w:tcPr>
          <w:p w14:paraId="3A430B5A" w14:textId="77777777" w:rsidR="008963C7" w:rsidRDefault="008963C7" w:rsidP="00E660CA">
            <w:r>
              <w:t>SocID_4</w:t>
            </w:r>
          </w:p>
        </w:tc>
        <w:tc>
          <w:tcPr>
            <w:tcW w:w="3402" w:type="dxa"/>
          </w:tcPr>
          <w:p w14:paraId="39175E60" w14:textId="77777777" w:rsidR="008963C7" w:rsidRPr="008B45EC" w:rsidRDefault="008963C7" w:rsidP="00E660CA">
            <w:pPr>
              <w:shd w:val="clear" w:color="auto" w:fill="FFFFFF"/>
            </w:pPr>
            <w:r w:rsidRPr="008B45EC">
              <w:t>I have a lot in common with the members of my (group)</w:t>
            </w:r>
          </w:p>
        </w:tc>
        <w:tc>
          <w:tcPr>
            <w:tcW w:w="2693" w:type="dxa"/>
          </w:tcPr>
          <w:p w14:paraId="08DE9C78" w14:textId="77777777" w:rsidR="008963C7" w:rsidRDefault="008963C7" w:rsidP="008963C7">
            <w:pPr>
              <w:shd w:val="clear" w:color="auto" w:fill="FFFFFF"/>
            </w:pPr>
            <w:r>
              <w:t>1=I strongly disagree</w:t>
            </w:r>
          </w:p>
          <w:p w14:paraId="5F25664F" w14:textId="77777777" w:rsidR="008963C7" w:rsidRDefault="008963C7" w:rsidP="008963C7">
            <w:pPr>
              <w:shd w:val="clear" w:color="auto" w:fill="FFFFFF"/>
            </w:pPr>
            <w:r>
              <w:t>2=I disagree</w:t>
            </w:r>
          </w:p>
          <w:p w14:paraId="38D2BFD0" w14:textId="77777777" w:rsidR="008963C7" w:rsidRDefault="008963C7" w:rsidP="008963C7">
            <w:pPr>
              <w:shd w:val="clear" w:color="auto" w:fill="FFFFFF"/>
            </w:pPr>
            <w:r>
              <w:t>3=I slightly disagree</w:t>
            </w:r>
          </w:p>
          <w:p w14:paraId="0815639C" w14:textId="77777777" w:rsidR="008963C7" w:rsidRDefault="008963C7" w:rsidP="008963C7">
            <w:pPr>
              <w:shd w:val="clear" w:color="auto" w:fill="FFFFFF"/>
            </w:pPr>
            <w:r>
              <w:t>4=I neither agree nor disagree</w:t>
            </w:r>
          </w:p>
          <w:p w14:paraId="379B115E" w14:textId="77777777" w:rsidR="008963C7" w:rsidRDefault="008963C7" w:rsidP="008963C7">
            <w:pPr>
              <w:shd w:val="clear" w:color="auto" w:fill="FFFFFF"/>
            </w:pPr>
            <w:r>
              <w:t>5=I slightly agree</w:t>
            </w:r>
          </w:p>
          <w:p w14:paraId="52F617BE" w14:textId="77777777" w:rsidR="008963C7" w:rsidRDefault="008963C7" w:rsidP="008963C7">
            <w:pPr>
              <w:shd w:val="clear" w:color="auto" w:fill="FFFFFF"/>
            </w:pPr>
            <w:r>
              <w:t>6=I agree</w:t>
            </w:r>
          </w:p>
          <w:p w14:paraId="0B07DACB" w14:textId="45F9B0A3" w:rsidR="008963C7" w:rsidRPr="008B45EC" w:rsidRDefault="008963C7" w:rsidP="008963C7">
            <w:pPr>
              <w:shd w:val="clear" w:color="auto" w:fill="FFFFFF"/>
            </w:pPr>
            <w:r>
              <w:t>7= I strongly agree</w:t>
            </w:r>
          </w:p>
        </w:tc>
      </w:tr>
    </w:tbl>
    <w:p w14:paraId="35F8A98A" w14:textId="77777777" w:rsidR="00294559" w:rsidRDefault="00294559"/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418"/>
        <w:gridCol w:w="1701"/>
        <w:gridCol w:w="1418"/>
        <w:gridCol w:w="3260"/>
        <w:gridCol w:w="2693"/>
      </w:tblGrid>
      <w:tr w:rsidR="008963C7" w14:paraId="0AF92D93" w14:textId="27F1C9EA" w:rsidTr="008963C7">
        <w:tc>
          <w:tcPr>
            <w:tcW w:w="1418" w:type="dxa"/>
          </w:tcPr>
          <w:p w14:paraId="1F8CE734" w14:textId="77777777" w:rsidR="008963C7" w:rsidRDefault="008963C7" w:rsidP="00294559">
            <w:r>
              <w:lastRenderedPageBreak/>
              <w:t>S3 Q7</w:t>
            </w:r>
          </w:p>
        </w:tc>
        <w:tc>
          <w:tcPr>
            <w:tcW w:w="1701" w:type="dxa"/>
          </w:tcPr>
          <w:p w14:paraId="7B8E8815" w14:textId="77777777" w:rsidR="008963C7" w:rsidRDefault="008963C7" w:rsidP="00294559">
            <w:r>
              <w:t>Loneliness</w:t>
            </w:r>
          </w:p>
        </w:tc>
        <w:tc>
          <w:tcPr>
            <w:tcW w:w="1418" w:type="dxa"/>
          </w:tcPr>
          <w:p w14:paraId="260797CC" w14:textId="77777777" w:rsidR="008963C7" w:rsidRDefault="008963C7" w:rsidP="00294559">
            <w:r>
              <w:t>Lon_1</w:t>
            </w:r>
          </w:p>
        </w:tc>
        <w:tc>
          <w:tcPr>
            <w:tcW w:w="3260" w:type="dxa"/>
          </w:tcPr>
          <w:p w14:paraId="0C5744DB" w14:textId="77777777" w:rsidR="008963C7" w:rsidRPr="008B45EC" w:rsidRDefault="008963C7" w:rsidP="00294559">
            <w:pPr>
              <w:rPr>
                <w:b/>
                <w:color w:val="000000"/>
              </w:rPr>
            </w:pPr>
            <w:r w:rsidRPr="008B45EC">
              <w:rPr>
                <w:rFonts w:eastAsia="Arial"/>
              </w:rPr>
              <w:t>I experience a general sense of emptiness</w:t>
            </w:r>
            <w:r w:rsidRPr="008B45EC">
              <w:br/>
            </w:r>
          </w:p>
        </w:tc>
        <w:tc>
          <w:tcPr>
            <w:tcW w:w="2693" w:type="dxa"/>
          </w:tcPr>
          <w:p w14:paraId="50D6A1B0" w14:textId="77777777" w:rsidR="008963C7" w:rsidRDefault="008963C7" w:rsidP="00294559">
            <w:pPr>
              <w:rPr>
                <w:rFonts w:eastAsia="Arial"/>
              </w:rPr>
            </w:pPr>
            <w:r>
              <w:rPr>
                <w:rFonts w:eastAsia="Arial"/>
              </w:rPr>
              <w:t>1=yes</w:t>
            </w:r>
          </w:p>
          <w:p w14:paraId="03FFAC71" w14:textId="77777777" w:rsidR="008963C7" w:rsidRDefault="008963C7" w:rsidP="00294559">
            <w:pPr>
              <w:rPr>
                <w:rFonts w:eastAsia="Arial"/>
              </w:rPr>
            </w:pPr>
            <w:r>
              <w:rPr>
                <w:rFonts w:eastAsia="Arial"/>
              </w:rPr>
              <w:t>2=more or less</w:t>
            </w:r>
          </w:p>
          <w:p w14:paraId="01DBE549" w14:textId="712FD30E" w:rsidR="008963C7" w:rsidRPr="008B45EC" w:rsidRDefault="008963C7" w:rsidP="00294559">
            <w:pPr>
              <w:rPr>
                <w:rFonts w:eastAsia="Arial"/>
              </w:rPr>
            </w:pPr>
            <w:r>
              <w:rPr>
                <w:rFonts w:eastAsia="Arial"/>
              </w:rPr>
              <w:t>3=no</w:t>
            </w:r>
          </w:p>
        </w:tc>
      </w:tr>
      <w:tr w:rsidR="008963C7" w14:paraId="7AC7127D" w14:textId="6BF7DBBD" w:rsidTr="008963C7">
        <w:tc>
          <w:tcPr>
            <w:tcW w:w="1418" w:type="dxa"/>
          </w:tcPr>
          <w:p w14:paraId="145613BB" w14:textId="77777777" w:rsidR="008963C7" w:rsidRDefault="008963C7" w:rsidP="00E660CA">
            <w:r w:rsidRPr="002E5AC4">
              <w:t>S3 Q7</w:t>
            </w:r>
          </w:p>
        </w:tc>
        <w:tc>
          <w:tcPr>
            <w:tcW w:w="1701" w:type="dxa"/>
          </w:tcPr>
          <w:p w14:paraId="453FB0AB" w14:textId="77777777" w:rsidR="008963C7" w:rsidRDefault="008963C7" w:rsidP="00E660CA">
            <w:r w:rsidRPr="00E14916">
              <w:t>Loneliness</w:t>
            </w:r>
          </w:p>
        </w:tc>
        <w:tc>
          <w:tcPr>
            <w:tcW w:w="1418" w:type="dxa"/>
          </w:tcPr>
          <w:p w14:paraId="376971C1" w14:textId="77777777" w:rsidR="008963C7" w:rsidRDefault="008963C7" w:rsidP="00E660CA">
            <w:r>
              <w:t>Lon_2</w:t>
            </w:r>
          </w:p>
        </w:tc>
        <w:tc>
          <w:tcPr>
            <w:tcW w:w="3260" w:type="dxa"/>
          </w:tcPr>
          <w:p w14:paraId="633DC696" w14:textId="77777777" w:rsidR="008963C7" w:rsidRPr="00506483" w:rsidRDefault="008963C7" w:rsidP="00E660CA">
            <w:pPr>
              <w:rPr>
                <w:rFonts w:eastAsia="Arial"/>
                <w:color w:val="FF0000"/>
              </w:rPr>
            </w:pPr>
            <w:r w:rsidRPr="00506483">
              <w:rPr>
                <w:rFonts w:eastAsia="Arial"/>
                <w:color w:val="FF0000"/>
              </w:rPr>
              <w:t>There are plenty of people I can rely on when I have problems*</w:t>
            </w:r>
            <w:r w:rsidRPr="00506483">
              <w:rPr>
                <w:color w:val="FF0000"/>
              </w:rPr>
              <w:br/>
            </w:r>
          </w:p>
          <w:p w14:paraId="53F861A6" w14:textId="77777777" w:rsidR="008963C7" w:rsidRPr="00506483" w:rsidRDefault="008963C7" w:rsidP="00E660CA">
            <w:pPr>
              <w:rPr>
                <w:b/>
                <w:color w:val="FF0000"/>
              </w:rPr>
            </w:pPr>
          </w:p>
        </w:tc>
        <w:tc>
          <w:tcPr>
            <w:tcW w:w="2693" w:type="dxa"/>
          </w:tcPr>
          <w:p w14:paraId="3BA61FD6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1=yes</w:t>
            </w:r>
          </w:p>
          <w:p w14:paraId="6F202117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2=more or less</w:t>
            </w:r>
          </w:p>
          <w:p w14:paraId="1EB5C0AD" w14:textId="3EA27314" w:rsidR="008963C7" w:rsidRPr="00506483" w:rsidRDefault="008963C7" w:rsidP="008963C7">
            <w:pPr>
              <w:rPr>
                <w:rFonts w:eastAsia="Arial"/>
                <w:color w:val="FF0000"/>
              </w:rPr>
            </w:pPr>
            <w:r>
              <w:rPr>
                <w:rFonts w:eastAsia="Arial"/>
              </w:rPr>
              <w:t>3=no</w:t>
            </w:r>
          </w:p>
        </w:tc>
      </w:tr>
      <w:tr w:rsidR="008963C7" w14:paraId="424DA350" w14:textId="3DAD5D2D" w:rsidTr="008963C7">
        <w:tc>
          <w:tcPr>
            <w:tcW w:w="1418" w:type="dxa"/>
          </w:tcPr>
          <w:p w14:paraId="421D48E9" w14:textId="77777777" w:rsidR="008963C7" w:rsidRDefault="008963C7" w:rsidP="00E660CA">
            <w:r w:rsidRPr="002E5AC4">
              <w:t>S3 Q7</w:t>
            </w:r>
          </w:p>
        </w:tc>
        <w:tc>
          <w:tcPr>
            <w:tcW w:w="1701" w:type="dxa"/>
          </w:tcPr>
          <w:p w14:paraId="7882E417" w14:textId="77777777" w:rsidR="008963C7" w:rsidRDefault="008963C7" w:rsidP="00E660CA">
            <w:r w:rsidRPr="00E14916">
              <w:t>Loneliness</w:t>
            </w:r>
          </w:p>
        </w:tc>
        <w:tc>
          <w:tcPr>
            <w:tcW w:w="1418" w:type="dxa"/>
          </w:tcPr>
          <w:p w14:paraId="50753134" w14:textId="77777777" w:rsidR="008963C7" w:rsidRDefault="008963C7" w:rsidP="00E660CA">
            <w:r>
              <w:t>Lon_3</w:t>
            </w:r>
          </w:p>
        </w:tc>
        <w:tc>
          <w:tcPr>
            <w:tcW w:w="3260" w:type="dxa"/>
          </w:tcPr>
          <w:p w14:paraId="3AED727B" w14:textId="77777777" w:rsidR="008963C7" w:rsidRPr="008B45EC" w:rsidRDefault="008963C7" w:rsidP="00E660CA">
            <w:pPr>
              <w:rPr>
                <w:b/>
                <w:color w:val="000000"/>
              </w:rPr>
            </w:pPr>
            <w:r w:rsidRPr="00506483">
              <w:rPr>
                <w:rFonts w:eastAsia="Arial"/>
                <w:color w:val="FF0000"/>
              </w:rPr>
              <w:t>There are many people I can trust completely*</w:t>
            </w:r>
            <w:r w:rsidRPr="008B45EC">
              <w:br/>
            </w:r>
          </w:p>
        </w:tc>
        <w:tc>
          <w:tcPr>
            <w:tcW w:w="2693" w:type="dxa"/>
          </w:tcPr>
          <w:p w14:paraId="7925AC8A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1=yes</w:t>
            </w:r>
          </w:p>
          <w:p w14:paraId="35592803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2=more or less</w:t>
            </w:r>
          </w:p>
          <w:p w14:paraId="3EDC6742" w14:textId="3860DAED" w:rsidR="008963C7" w:rsidRPr="00506483" w:rsidRDefault="008963C7" w:rsidP="008963C7">
            <w:pPr>
              <w:rPr>
                <w:rFonts w:eastAsia="Arial"/>
                <w:color w:val="FF0000"/>
              </w:rPr>
            </w:pPr>
            <w:r>
              <w:rPr>
                <w:rFonts w:eastAsia="Arial"/>
              </w:rPr>
              <w:t>3=no</w:t>
            </w:r>
          </w:p>
        </w:tc>
      </w:tr>
      <w:tr w:rsidR="008963C7" w14:paraId="4261950D" w14:textId="287215A3" w:rsidTr="008963C7">
        <w:tc>
          <w:tcPr>
            <w:tcW w:w="1418" w:type="dxa"/>
          </w:tcPr>
          <w:p w14:paraId="377F0A9B" w14:textId="77777777" w:rsidR="008963C7" w:rsidRDefault="008963C7" w:rsidP="00E660CA">
            <w:r w:rsidRPr="002E5AC4">
              <w:t>S3 Q7</w:t>
            </w:r>
          </w:p>
        </w:tc>
        <w:tc>
          <w:tcPr>
            <w:tcW w:w="1701" w:type="dxa"/>
          </w:tcPr>
          <w:p w14:paraId="1FC6AE48" w14:textId="77777777" w:rsidR="008963C7" w:rsidRDefault="008963C7" w:rsidP="00E660CA">
            <w:r w:rsidRPr="00E14916">
              <w:t>Loneliness</w:t>
            </w:r>
          </w:p>
        </w:tc>
        <w:tc>
          <w:tcPr>
            <w:tcW w:w="1418" w:type="dxa"/>
          </w:tcPr>
          <w:p w14:paraId="2418CF0F" w14:textId="77777777" w:rsidR="008963C7" w:rsidRDefault="008963C7" w:rsidP="00E660CA">
            <w:r>
              <w:t>Lon_4</w:t>
            </w:r>
          </w:p>
        </w:tc>
        <w:tc>
          <w:tcPr>
            <w:tcW w:w="3260" w:type="dxa"/>
          </w:tcPr>
          <w:p w14:paraId="66CC3030" w14:textId="77777777" w:rsidR="008963C7" w:rsidRPr="008B45EC" w:rsidRDefault="008963C7" w:rsidP="00E660CA">
            <w:pPr>
              <w:rPr>
                <w:b/>
                <w:color w:val="000000"/>
              </w:rPr>
            </w:pPr>
            <w:r w:rsidRPr="008B45EC">
              <w:rPr>
                <w:rFonts w:eastAsia="Arial"/>
              </w:rPr>
              <w:t>I miss having people around</w:t>
            </w:r>
            <w:r w:rsidRPr="008B45EC">
              <w:br/>
            </w:r>
          </w:p>
        </w:tc>
        <w:tc>
          <w:tcPr>
            <w:tcW w:w="2693" w:type="dxa"/>
          </w:tcPr>
          <w:p w14:paraId="76BB75C9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1=yes</w:t>
            </w:r>
          </w:p>
          <w:p w14:paraId="10A288FF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2=more or less</w:t>
            </w:r>
          </w:p>
          <w:p w14:paraId="3BB4CCB5" w14:textId="466E648B" w:rsidR="008963C7" w:rsidRPr="008B45EC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3=no</w:t>
            </w:r>
          </w:p>
        </w:tc>
      </w:tr>
      <w:tr w:rsidR="008963C7" w14:paraId="02CF218E" w14:textId="221E01F7" w:rsidTr="008963C7">
        <w:tc>
          <w:tcPr>
            <w:tcW w:w="1418" w:type="dxa"/>
          </w:tcPr>
          <w:p w14:paraId="349FF7FA" w14:textId="77777777" w:rsidR="008963C7" w:rsidRDefault="008963C7" w:rsidP="00E660CA">
            <w:r w:rsidRPr="002E5AC4">
              <w:t>S3 Q7</w:t>
            </w:r>
          </w:p>
        </w:tc>
        <w:tc>
          <w:tcPr>
            <w:tcW w:w="1701" w:type="dxa"/>
          </w:tcPr>
          <w:p w14:paraId="77F90D01" w14:textId="77777777" w:rsidR="008963C7" w:rsidRDefault="008963C7" w:rsidP="00E660CA">
            <w:r w:rsidRPr="00E14916">
              <w:t>Loneliness</w:t>
            </w:r>
          </w:p>
        </w:tc>
        <w:tc>
          <w:tcPr>
            <w:tcW w:w="1418" w:type="dxa"/>
          </w:tcPr>
          <w:p w14:paraId="2874E1BE" w14:textId="77777777" w:rsidR="008963C7" w:rsidRDefault="008963C7" w:rsidP="00E660CA">
            <w:r>
              <w:t>Lon_5</w:t>
            </w:r>
          </w:p>
        </w:tc>
        <w:tc>
          <w:tcPr>
            <w:tcW w:w="3260" w:type="dxa"/>
          </w:tcPr>
          <w:p w14:paraId="2704EB99" w14:textId="77777777" w:rsidR="008963C7" w:rsidRPr="008B45EC" w:rsidRDefault="008963C7" w:rsidP="00E660CA">
            <w:pPr>
              <w:rPr>
                <w:b/>
                <w:color w:val="000000"/>
              </w:rPr>
            </w:pPr>
            <w:r w:rsidRPr="00506483">
              <w:rPr>
                <w:rFonts w:eastAsia="Arial"/>
                <w:color w:val="FF0000"/>
              </w:rPr>
              <w:t>There are enough people I feel close to*</w:t>
            </w:r>
            <w:r w:rsidRPr="008B45EC">
              <w:br/>
            </w:r>
          </w:p>
        </w:tc>
        <w:tc>
          <w:tcPr>
            <w:tcW w:w="2693" w:type="dxa"/>
          </w:tcPr>
          <w:p w14:paraId="14141465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1=yes</w:t>
            </w:r>
          </w:p>
          <w:p w14:paraId="615F2FBF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2=more or less</w:t>
            </w:r>
          </w:p>
          <w:p w14:paraId="743E1BC5" w14:textId="1BB7900D" w:rsidR="008963C7" w:rsidRPr="00506483" w:rsidRDefault="008963C7" w:rsidP="008963C7">
            <w:pPr>
              <w:rPr>
                <w:rFonts w:eastAsia="Arial"/>
                <w:color w:val="FF0000"/>
              </w:rPr>
            </w:pPr>
            <w:r>
              <w:rPr>
                <w:rFonts w:eastAsia="Arial"/>
              </w:rPr>
              <w:t>3=no</w:t>
            </w:r>
          </w:p>
        </w:tc>
      </w:tr>
      <w:tr w:rsidR="008963C7" w14:paraId="7D3BD680" w14:textId="0DBC59DE" w:rsidTr="008963C7">
        <w:tc>
          <w:tcPr>
            <w:tcW w:w="1418" w:type="dxa"/>
          </w:tcPr>
          <w:p w14:paraId="5F46F750" w14:textId="77777777" w:rsidR="008963C7" w:rsidRDefault="008963C7" w:rsidP="00E660CA">
            <w:r w:rsidRPr="002E5AC4">
              <w:t>S3 Q7</w:t>
            </w:r>
          </w:p>
        </w:tc>
        <w:tc>
          <w:tcPr>
            <w:tcW w:w="1701" w:type="dxa"/>
          </w:tcPr>
          <w:p w14:paraId="408A90C8" w14:textId="77777777" w:rsidR="008963C7" w:rsidRDefault="008963C7" w:rsidP="00E660CA">
            <w:r w:rsidRPr="00E14916">
              <w:t>Loneliness</w:t>
            </w:r>
          </w:p>
        </w:tc>
        <w:tc>
          <w:tcPr>
            <w:tcW w:w="1418" w:type="dxa"/>
          </w:tcPr>
          <w:p w14:paraId="1EE11589" w14:textId="77777777" w:rsidR="008963C7" w:rsidRDefault="008963C7" w:rsidP="00E660CA">
            <w:r>
              <w:t>Lon_6</w:t>
            </w:r>
          </w:p>
        </w:tc>
        <w:tc>
          <w:tcPr>
            <w:tcW w:w="3260" w:type="dxa"/>
          </w:tcPr>
          <w:p w14:paraId="3C03EA2F" w14:textId="77777777" w:rsidR="008963C7" w:rsidRPr="008B45EC" w:rsidRDefault="008963C7" w:rsidP="00E660CA">
            <w:pPr>
              <w:rPr>
                <w:b/>
                <w:color w:val="000000"/>
              </w:rPr>
            </w:pPr>
            <w:r w:rsidRPr="008B45EC">
              <w:rPr>
                <w:rFonts w:eastAsia="Arial"/>
              </w:rPr>
              <w:t>I often feel rejected</w:t>
            </w:r>
          </w:p>
        </w:tc>
        <w:tc>
          <w:tcPr>
            <w:tcW w:w="2693" w:type="dxa"/>
          </w:tcPr>
          <w:p w14:paraId="6C1DF825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1=yes</w:t>
            </w:r>
          </w:p>
          <w:p w14:paraId="54C590D6" w14:textId="77777777" w:rsidR="008963C7" w:rsidRDefault="008963C7" w:rsidP="008963C7">
            <w:pPr>
              <w:rPr>
                <w:rFonts w:eastAsia="Arial"/>
              </w:rPr>
            </w:pPr>
            <w:r>
              <w:rPr>
                <w:rFonts w:eastAsia="Arial"/>
              </w:rPr>
              <w:t>2=more or less</w:t>
            </w:r>
          </w:p>
          <w:p w14:paraId="0DD05286" w14:textId="3A524313" w:rsidR="008963C7" w:rsidRPr="008963C7" w:rsidRDefault="008963C7" w:rsidP="008963C7">
            <w:pPr>
              <w:rPr>
                <w:rFonts w:eastAsia="Arial"/>
                <w:b/>
                <w:bCs/>
              </w:rPr>
            </w:pPr>
            <w:r>
              <w:rPr>
                <w:rFonts w:eastAsia="Arial"/>
              </w:rPr>
              <w:t>3=no</w:t>
            </w:r>
          </w:p>
        </w:tc>
      </w:tr>
    </w:tbl>
    <w:p w14:paraId="7BA0ED00" w14:textId="77777777" w:rsidR="00506483" w:rsidRPr="00506483" w:rsidRDefault="00506483">
      <w:pPr>
        <w:rPr>
          <w:b/>
          <w:color w:val="FF0000"/>
        </w:rPr>
      </w:pPr>
      <w:r w:rsidRPr="00506483">
        <w:rPr>
          <w:b/>
          <w:color w:val="FF0000"/>
        </w:rPr>
        <w:t>*= reverse coded</w:t>
      </w:r>
    </w:p>
    <w:p w14:paraId="67B1069E" w14:textId="77777777" w:rsidR="00506483" w:rsidRDefault="00506483"/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193"/>
        <w:gridCol w:w="1926"/>
        <w:gridCol w:w="1418"/>
        <w:gridCol w:w="3260"/>
        <w:gridCol w:w="2693"/>
      </w:tblGrid>
      <w:tr w:rsidR="008963C7" w14:paraId="332F44D1" w14:textId="2EC6C0A8" w:rsidTr="008963C7">
        <w:tc>
          <w:tcPr>
            <w:tcW w:w="1193" w:type="dxa"/>
          </w:tcPr>
          <w:p w14:paraId="0D57D1B7" w14:textId="77777777" w:rsidR="008963C7" w:rsidRDefault="008963C7" w:rsidP="00294559">
            <w:r>
              <w:t>S3 Q8</w:t>
            </w:r>
          </w:p>
        </w:tc>
        <w:tc>
          <w:tcPr>
            <w:tcW w:w="1926" w:type="dxa"/>
          </w:tcPr>
          <w:p w14:paraId="7D1505AF" w14:textId="77777777" w:rsidR="008963C7" w:rsidRDefault="008963C7" w:rsidP="00294559">
            <w:r>
              <w:t>Social Support</w:t>
            </w:r>
          </w:p>
        </w:tc>
        <w:tc>
          <w:tcPr>
            <w:tcW w:w="1418" w:type="dxa"/>
          </w:tcPr>
          <w:p w14:paraId="2A881139" w14:textId="77777777" w:rsidR="008963C7" w:rsidRDefault="008963C7" w:rsidP="00294559">
            <w:r>
              <w:t>SocSup_1</w:t>
            </w:r>
          </w:p>
        </w:tc>
        <w:tc>
          <w:tcPr>
            <w:tcW w:w="3260" w:type="dxa"/>
          </w:tcPr>
          <w:p w14:paraId="41097AEB" w14:textId="77777777" w:rsidR="008963C7" w:rsidRPr="008B45EC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B45EC">
              <w:rPr>
                <w:color w:val="000000"/>
              </w:rPr>
              <w:t>Do you get the emotional support you need from other people?</w:t>
            </w:r>
          </w:p>
          <w:p w14:paraId="23BD6097" w14:textId="77777777" w:rsidR="008963C7" w:rsidRPr="008B45EC" w:rsidRDefault="008963C7" w:rsidP="00294559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2693" w:type="dxa"/>
          </w:tcPr>
          <w:p w14:paraId="6BE5E387" w14:textId="77777777" w:rsidR="008963C7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1= not at all</w:t>
            </w:r>
          </w:p>
          <w:p w14:paraId="57A318EC" w14:textId="77777777" w:rsidR="008963C7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0BE9BD61" w14:textId="77777777" w:rsidR="008963C7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0241EAEA" w14:textId="77777777" w:rsidR="008963C7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634D43CA" w14:textId="77777777" w:rsidR="008963C7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4722D1A4" w14:textId="77777777" w:rsidR="008963C7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14:paraId="19D9C633" w14:textId="49604AEC" w:rsidR="008963C7" w:rsidRPr="008B45EC" w:rsidRDefault="008963C7" w:rsidP="002945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7= completely</w:t>
            </w:r>
          </w:p>
        </w:tc>
      </w:tr>
      <w:tr w:rsidR="008963C7" w14:paraId="37F25687" w14:textId="52954BD9" w:rsidTr="008963C7">
        <w:tc>
          <w:tcPr>
            <w:tcW w:w="1193" w:type="dxa"/>
          </w:tcPr>
          <w:p w14:paraId="376FD61A" w14:textId="77777777" w:rsidR="008963C7" w:rsidRDefault="008963C7" w:rsidP="00E660CA">
            <w:r w:rsidRPr="000845C4">
              <w:t>S3 Q8</w:t>
            </w:r>
          </w:p>
        </w:tc>
        <w:tc>
          <w:tcPr>
            <w:tcW w:w="1926" w:type="dxa"/>
          </w:tcPr>
          <w:p w14:paraId="5875648F" w14:textId="77777777" w:rsidR="008963C7" w:rsidRDefault="008963C7" w:rsidP="00E660CA">
            <w:r w:rsidRPr="001C014E">
              <w:t>Social Support</w:t>
            </w:r>
          </w:p>
        </w:tc>
        <w:tc>
          <w:tcPr>
            <w:tcW w:w="1418" w:type="dxa"/>
          </w:tcPr>
          <w:p w14:paraId="2A9F95DF" w14:textId="77777777" w:rsidR="008963C7" w:rsidRDefault="008963C7" w:rsidP="00E660CA">
            <w:r>
              <w:t>SocSup_2</w:t>
            </w:r>
          </w:p>
        </w:tc>
        <w:tc>
          <w:tcPr>
            <w:tcW w:w="3260" w:type="dxa"/>
          </w:tcPr>
          <w:p w14:paraId="47455045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B45EC">
              <w:rPr>
                <w:color w:val="000000"/>
              </w:rPr>
              <w:t>Do you get the help you need from other people?</w:t>
            </w:r>
          </w:p>
          <w:p w14:paraId="4925531D" w14:textId="77777777" w:rsidR="008963C7" w:rsidRPr="008B45EC" w:rsidRDefault="008963C7" w:rsidP="00E660CA"/>
        </w:tc>
        <w:tc>
          <w:tcPr>
            <w:tcW w:w="2693" w:type="dxa"/>
          </w:tcPr>
          <w:p w14:paraId="114A072F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1= not at all</w:t>
            </w:r>
          </w:p>
          <w:p w14:paraId="60024FB1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53B82D4A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5BAE509D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495783FB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3D6F1212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14:paraId="448B9BF3" w14:textId="691506DE" w:rsidR="008963C7" w:rsidRPr="008B45EC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7= completely</w:t>
            </w:r>
          </w:p>
        </w:tc>
      </w:tr>
      <w:tr w:rsidR="008963C7" w14:paraId="34EA1C9F" w14:textId="3AEA8422" w:rsidTr="008963C7">
        <w:tc>
          <w:tcPr>
            <w:tcW w:w="1193" w:type="dxa"/>
          </w:tcPr>
          <w:p w14:paraId="66EE4E76" w14:textId="77777777" w:rsidR="008963C7" w:rsidRDefault="008963C7" w:rsidP="00E660CA">
            <w:r w:rsidRPr="000845C4">
              <w:t>S3 Q8</w:t>
            </w:r>
          </w:p>
        </w:tc>
        <w:tc>
          <w:tcPr>
            <w:tcW w:w="1926" w:type="dxa"/>
          </w:tcPr>
          <w:p w14:paraId="5F44E167" w14:textId="77777777" w:rsidR="008963C7" w:rsidRDefault="008963C7" w:rsidP="00E660CA">
            <w:r w:rsidRPr="001C014E">
              <w:t>Social Support</w:t>
            </w:r>
          </w:p>
        </w:tc>
        <w:tc>
          <w:tcPr>
            <w:tcW w:w="1418" w:type="dxa"/>
          </w:tcPr>
          <w:p w14:paraId="708812C4" w14:textId="77777777" w:rsidR="008963C7" w:rsidRDefault="008963C7" w:rsidP="00E660CA">
            <w:r>
              <w:t>SocSup_3</w:t>
            </w:r>
          </w:p>
        </w:tc>
        <w:tc>
          <w:tcPr>
            <w:tcW w:w="3260" w:type="dxa"/>
          </w:tcPr>
          <w:p w14:paraId="2F44EE0D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B45EC">
              <w:rPr>
                <w:color w:val="000000"/>
              </w:rPr>
              <w:t>Do you get the resources you need from other people?</w:t>
            </w:r>
          </w:p>
          <w:p w14:paraId="026D4484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</w:tc>
        <w:tc>
          <w:tcPr>
            <w:tcW w:w="2693" w:type="dxa"/>
          </w:tcPr>
          <w:p w14:paraId="66B553AE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1= not at all</w:t>
            </w:r>
          </w:p>
          <w:p w14:paraId="55581CAA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30509986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1F1E7582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6E8ECF2B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77AEA7BE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14:paraId="51DBD16F" w14:textId="02661F49" w:rsidR="008963C7" w:rsidRPr="008B45EC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7= completely</w:t>
            </w:r>
          </w:p>
        </w:tc>
      </w:tr>
      <w:tr w:rsidR="008963C7" w14:paraId="2EEAE981" w14:textId="78FE7B4B" w:rsidTr="008963C7">
        <w:tc>
          <w:tcPr>
            <w:tcW w:w="1193" w:type="dxa"/>
          </w:tcPr>
          <w:p w14:paraId="1458E119" w14:textId="77777777" w:rsidR="008963C7" w:rsidRDefault="008963C7" w:rsidP="00E660CA">
            <w:r w:rsidRPr="000845C4">
              <w:t>S3 Q8</w:t>
            </w:r>
          </w:p>
        </w:tc>
        <w:tc>
          <w:tcPr>
            <w:tcW w:w="1926" w:type="dxa"/>
          </w:tcPr>
          <w:p w14:paraId="30C044B0" w14:textId="77777777" w:rsidR="008963C7" w:rsidRDefault="008963C7" w:rsidP="00E660CA">
            <w:r w:rsidRPr="001C014E">
              <w:t>Social Support</w:t>
            </w:r>
          </w:p>
        </w:tc>
        <w:tc>
          <w:tcPr>
            <w:tcW w:w="1418" w:type="dxa"/>
          </w:tcPr>
          <w:p w14:paraId="5B17EE26" w14:textId="77777777" w:rsidR="008963C7" w:rsidRDefault="008963C7" w:rsidP="00E660CA">
            <w:r>
              <w:t>SocSup_4</w:t>
            </w:r>
          </w:p>
        </w:tc>
        <w:tc>
          <w:tcPr>
            <w:tcW w:w="3260" w:type="dxa"/>
          </w:tcPr>
          <w:p w14:paraId="40181C52" w14:textId="77777777" w:rsidR="008963C7" w:rsidRPr="008B45EC" w:rsidRDefault="008963C7" w:rsidP="00E660CA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B45EC">
              <w:rPr>
                <w:color w:val="000000"/>
              </w:rPr>
              <w:t>Do you get the advice you need from other people?</w:t>
            </w:r>
          </w:p>
          <w:p w14:paraId="78033A92" w14:textId="77777777" w:rsidR="008963C7" w:rsidRPr="008B45EC" w:rsidRDefault="008963C7" w:rsidP="00E660CA">
            <w:pPr>
              <w:rPr>
                <w:b/>
              </w:rPr>
            </w:pPr>
          </w:p>
        </w:tc>
        <w:tc>
          <w:tcPr>
            <w:tcW w:w="2693" w:type="dxa"/>
          </w:tcPr>
          <w:p w14:paraId="22CADF5B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1= not at all</w:t>
            </w:r>
          </w:p>
          <w:p w14:paraId="5BE76380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56E1143E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13D27A33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0CA6AAAE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70EE98DE" w14:textId="77777777" w:rsidR="008963C7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14:paraId="55CCE2A2" w14:textId="0C6B7DAE" w:rsidR="008963C7" w:rsidRPr="008B45EC" w:rsidRDefault="008963C7" w:rsidP="008963C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7= completely</w:t>
            </w:r>
          </w:p>
        </w:tc>
      </w:tr>
    </w:tbl>
    <w:p w14:paraId="050CB416" w14:textId="77777777" w:rsidR="00294559" w:rsidRDefault="00294559"/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270"/>
        <w:gridCol w:w="1003"/>
        <w:gridCol w:w="993"/>
        <w:gridCol w:w="4531"/>
        <w:gridCol w:w="2693"/>
      </w:tblGrid>
      <w:tr w:rsidR="008963C7" w14:paraId="3579D834" w14:textId="2F552E2B" w:rsidTr="008963C7">
        <w:tc>
          <w:tcPr>
            <w:tcW w:w="1270" w:type="dxa"/>
          </w:tcPr>
          <w:p w14:paraId="536568A3" w14:textId="77777777" w:rsidR="008963C7" w:rsidRDefault="008963C7" w:rsidP="00294559">
            <w:r>
              <w:t>S3 Q9</w:t>
            </w:r>
          </w:p>
        </w:tc>
        <w:tc>
          <w:tcPr>
            <w:tcW w:w="1003" w:type="dxa"/>
          </w:tcPr>
          <w:p w14:paraId="746C1B57" w14:textId="77777777" w:rsidR="008963C7" w:rsidRDefault="008963C7" w:rsidP="00294559">
            <w:r>
              <w:t>Self-Efficacy</w:t>
            </w:r>
          </w:p>
        </w:tc>
        <w:tc>
          <w:tcPr>
            <w:tcW w:w="993" w:type="dxa"/>
          </w:tcPr>
          <w:p w14:paraId="7261C88C" w14:textId="77777777" w:rsidR="008963C7" w:rsidRDefault="008963C7" w:rsidP="00294559">
            <w:r>
              <w:t>SEff_1</w:t>
            </w:r>
          </w:p>
        </w:tc>
        <w:tc>
          <w:tcPr>
            <w:tcW w:w="4531" w:type="dxa"/>
          </w:tcPr>
          <w:p w14:paraId="2C578AF0" w14:textId="77777777" w:rsidR="008963C7" w:rsidRPr="008B45EC" w:rsidRDefault="008963C7" w:rsidP="00294559">
            <w:r w:rsidRPr="008B45EC">
              <w:t>I can remain calm when facing difficulties because I can rely on my coping abilities</w:t>
            </w:r>
          </w:p>
        </w:tc>
        <w:tc>
          <w:tcPr>
            <w:tcW w:w="2693" w:type="dxa"/>
          </w:tcPr>
          <w:p w14:paraId="6617FBA4" w14:textId="77777777" w:rsidR="008963C7" w:rsidRDefault="008963C7" w:rsidP="00294559">
            <w:r>
              <w:t>1= not true at all</w:t>
            </w:r>
          </w:p>
          <w:p w14:paraId="109B56D0" w14:textId="77777777" w:rsidR="008963C7" w:rsidRDefault="008963C7" w:rsidP="00294559">
            <w:r>
              <w:t>2=hardly true</w:t>
            </w:r>
          </w:p>
          <w:p w14:paraId="4FC93759" w14:textId="628BEA9D" w:rsidR="008963C7" w:rsidRDefault="008963C7" w:rsidP="00294559">
            <w:r>
              <w:t>3=moderately true</w:t>
            </w:r>
          </w:p>
          <w:p w14:paraId="71D903B5" w14:textId="2AECE1B3" w:rsidR="008963C7" w:rsidRPr="008B45EC" w:rsidRDefault="008963C7" w:rsidP="00294559">
            <w:r>
              <w:t>4= exactly true</w:t>
            </w:r>
          </w:p>
        </w:tc>
      </w:tr>
      <w:tr w:rsidR="008963C7" w14:paraId="247B85FB" w14:textId="2D7019A9" w:rsidTr="008963C7">
        <w:tc>
          <w:tcPr>
            <w:tcW w:w="1270" w:type="dxa"/>
          </w:tcPr>
          <w:p w14:paraId="1E681384" w14:textId="77777777" w:rsidR="008963C7" w:rsidRDefault="008963C7" w:rsidP="00E660CA">
            <w:r w:rsidRPr="003C3A24">
              <w:t>S3 Q9</w:t>
            </w:r>
          </w:p>
        </w:tc>
        <w:tc>
          <w:tcPr>
            <w:tcW w:w="1003" w:type="dxa"/>
          </w:tcPr>
          <w:p w14:paraId="19C17384" w14:textId="77777777" w:rsidR="008963C7" w:rsidRDefault="008963C7" w:rsidP="00E660CA">
            <w:r w:rsidRPr="00833653">
              <w:t>Self-Efficacy</w:t>
            </w:r>
          </w:p>
        </w:tc>
        <w:tc>
          <w:tcPr>
            <w:tcW w:w="993" w:type="dxa"/>
          </w:tcPr>
          <w:p w14:paraId="2D794A26" w14:textId="77777777" w:rsidR="008963C7" w:rsidRDefault="008963C7" w:rsidP="00E660CA">
            <w:r>
              <w:t>SEff_2</w:t>
            </w:r>
          </w:p>
        </w:tc>
        <w:tc>
          <w:tcPr>
            <w:tcW w:w="4531" w:type="dxa"/>
          </w:tcPr>
          <w:p w14:paraId="211E5A50" w14:textId="77777777" w:rsidR="008963C7" w:rsidRPr="008B45EC" w:rsidRDefault="008963C7" w:rsidP="00E660CA">
            <w:r w:rsidRPr="008B45EC">
              <w:t>I am confident that I could deal efficiently with unexpected events</w:t>
            </w:r>
          </w:p>
        </w:tc>
        <w:tc>
          <w:tcPr>
            <w:tcW w:w="2693" w:type="dxa"/>
          </w:tcPr>
          <w:p w14:paraId="1BD8F1CC" w14:textId="77777777" w:rsidR="008963C7" w:rsidRDefault="008963C7" w:rsidP="008963C7">
            <w:r>
              <w:t>1= not true at all</w:t>
            </w:r>
          </w:p>
          <w:p w14:paraId="6CC0EDEE" w14:textId="77777777" w:rsidR="008963C7" w:rsidRDefault="008963C7" w:rsidP="008963C7">
            <w:r>
              <w:t>2=hardly true</w:t>
            </w:r>
          </w:p>
          <w:p w14:paraId="4074C6F6" w14:textId="77777777" w:rsidR="008963C7" w:rsidRDefault="008963C7" w:rsidP="008963C7">
            <w:r>
              <w:t>3=moderately true</w:t>
            </w:r>
          </w:p>
          <w:p w14:paraId="4095393E" w14:textId="5B019CD0" w:rsidR="008963C7" w:rsidRPr="008B45EC" w:rsidRDefault="008963C7" w:rsidP="008963C7">
            <w:r>
              <w:t>4= exactly true</w:t>
            </w:r>
          </w:p>
        </w:tc>
      </w:tr>
      <w:tr w:rsidR="008963C7" w14:paraId="08B12583" w14:textId="37C1D8FD" w:rsidTr="008963C7">
        <w:tc>
          <w:tcPr>
            <w:tcW w:w="1270" w:type="dxa"/>
          </w:tcPr>
          <w:p w14:paraId="31CFBCA2" w14:textId="77777777" w:rsidR="008963C7" w:rsidRDefault="008963C7" w:rsidP="00E660CA">
            <w:r w:rsidRPr="003C3A24">
              <w:t>S3 Q9</w:t>
            </w:r>
          </w:p>
        </w:tc>
        <w:tc>
          <w:tcPr>
            <w:tcW w:w="1003" w:type="dxa"/>
          </w:tcPr>
          <w:p w14:paraId="09847383" w14:textId="77777777" w:rsidR="008963C7" w:rsidRDefault="008963C7" w:rsidP="00E660CA">
            <w:r w:rsidRPr="00833653">
              <w:t>Self-Efficacy</w:t>
            </w:r>
          </w:p>
        </w:tc>
        <w:tc>
          <w:tcPr>
            <w:tcW w:w="993" w:type="dxa"/>
          </w:tcPr>
          <w:p w14:paraId="39502834" w14:textId="77777777" w:rsidR="008963C7" w:rsidRDefault="008963C7" w:rsidP="00E660CA">
            <w:r>
              <w:t>SEff_3</w:t>
            </w:r>
          </w:p>
        </w:tc>
        <w:tc>
          <w:tcPr>
            <w:tcW w:w="4531" w:type="dxa"/>
          </w:tcPr>
          <w:p w14:paraId="532334E5" w14:textId="77777777" w:rsidR="008963C7" w:rsidRPr="008B45EC" w:rsidRDefault="008963C7" w:rsidP="00E660CA">
            <w:r w:rsidRPr="008B45EC">
              <w:t>I can always manage to solve difficult problems f I try hard enough</w:t>
            </w:r>
          </w:p>
        </w:tc>
        <w:tc>
          <w:tcPr>
            <w:tcW w:w="2693" w:type="dxa"/>
          </w:tcPr>
          <w:p w14:paraId="67E9C268" w14:textId="77777777" w:rsidR="008963C7" w:rsidRDefault="008963C7" w:rsidP="008963C7">
            <w:r>
              <w:t>1= not true at all</w:t>
            </w:r>
          </w:p>
          <w:p w14:paraId="0DD410BC" w14:textId="77777777" w:rsidR="008963C7" w:rsidRDefault="008963C7" w:rsidP="008963C7">
            <w:r>
              <w:t>2=hardly true</w:t>
            </w:r>
          </w:p>
          <w:p w14:paraId="1B92C6EE" w14:textId="77777777" w:rsidR="008963C7" w:rsidRDefault="008963C7" w:rsidP="008963C7">
            <w:r>
              <w:t>3=moderately true</w:t>
            </w:r>
          </w:p>
          <w:p w14:paraId="22AE371B" w14:textId="68E648A3" w:rsidR="008963C7" w:rsidRPr="008B45EC" w:rsidRDefault="008963C7" w:rsidP="008963C7">
            <w:r>
              <w:t>4= exactly true</w:t>
            </w:r>
          </w:p>
        </w:tc>
      </w:tr>
      <w:tr w:rsidR="008963C7" w14:paraId="0797276C" w14:textId="1084CE71" w:rsidTr="008963C7">
        <w:tc>
          <w:tcPr>
            <w:tcW w:w="1270" w:type="dxa"/>
          </w:tcPr>
          <w:p w14:paraId="0EF8D0C9" w14:textId="77777777" w:rsidR="008963C7" w:rsidRDefault="008963C7" w:rsidP="00E660CA">
            <w:r w:rsidRPr="003C3A24">
              <w:t>S3 Q9</w:t>
            </w:r>
          </w:p>
        </w:tc>
        <w:tc>
          <w:tcPr>
            <w:tcW w:w="1003" w:type="dxa"/>
          </w:tcPr>
          <w:p w14:paraId="7A6E595A" w14:textId="77777777" w:rsidR="008963C7" w:rsidRDefault="008963C7" w:rsidP="00E660CA">
            <w:r w:rsidRPr="00833653">
              <w:t>Self-Efficacy</w:t>
            </w:r>
          </w:p>
        </w:tc>
        <w:tc>
          <w:tcPr>
            <w:tcW w:w="993" w:type="dxa"/>
          </w:tcPr>
          <w:p w14:paraId="7666C395" w14:textId="77777777" w:rsidR="008963C7" w:rsidRDefault="008963C7" w:rsidP="00E660CA">
            <w:r>
              <w:t>SEff_4</w:t>
            </w:r>
          </w:p>
        </w:tc>
        <w:tc>
          <w:tcPr>
            <w:tcW w:w="4531" w:type="dxa"/>
          </w:tcPr>
          <w:p w14:paraId="5F6A2EED" w14:textId="77777777" w:rsidR="008963C7" w:rsidRPr="008B45EC" w:rsidRDefault="008963C7" w:rsidP="00E660CA">
            <w:r w:rsidRPr="008B45EC">
              <w:t>If I am in trouble, I can usually think of a solution</w:t>
            </w:r>
          </w:p>
        </w:tc>
        <w:tc>
          <w:tcPr>
            <w:tcW w:w="2693" w:type="dxa"/>
          </w:tcPr>
          <w:p w14:paraId="657D8D8C" w14:textId="77777777" w:rsidR="008963C7" w:rsidRDefault="008963C7" w:rsidP="008963C7">
            <w:r>
              <w:t>1= not true at all</w:t>
            </w:r>
          </w:p>
          <w:p w14:paraId="1CAC2920" w14:textId="77777777" w:rsidR="008963C7" w:rsidRDefault="008963C7" w:rsidP="008963C7">
            <w:r>
              <w:t>2=hardly true</w:t>
            </w:r>
          </w:p>
          <w:p w14:paraId="13B26E5E" w14:textId="77777777" w:rsidR="008963C7" w:rsidRDefault="008963C7" w:rsidP="008963C7">
            <w:r>
              <w:t>3=moderately true</w:t>
            </w:r>
          </w:p>
          <w:p w14:paraId="51F09167" w14:textId="3F40D966" w:rsidR="008963C7" w:rsidRPr="008B45EC" w:rsidRDefault="008963C7" w:rsidP="008963C7">
            <w:r>
              <w:t>4= exactly true</w:t>
            </w:r>
          </w:p>
        </w:tc>
      </w:tr>
      <w:tr w:rsidR="008963C7" w14:paraId="5BD99DDE" w14:textId="1506F9C8" w:rsidTr="008963C7">
        <w:tc>
          <w:tcPr>
            <w:tcW w:w="1270" w:type="dxa"/>
          </w:tcPr>
          <w:p w14:paraId="4CD00E3C" w14:textId="77777777" w:rsidR="008963C7" w:rsidRDefault="008963C7" w:rsidP="00E660CA">
            <w:r w:rsidRPr="003C3A24">
              <w:t>S3 Q9</w:t>
            </w:r>
          </w:p>
        </w:tc>
        <w:tc>
          <w:tcPr>
            <w:tcW w:w="1003" w:type="dxa"/>
          </w:tcPr>
          <w:p w14:paraId="64BEEFE2" w14:textId="77777777" w:rsidR="008963C7" w:rsidRDefault="008963C7" w:rsidP="00E660CA">
            <w:r w:rsidRPr="00833653">
              <w:t>Self-Efficacy</w:t>
            </w:r>
          </w:p>
        </w:tc>
        <w:tc>
          <w:tcPr>
            <w:tcW w:w="993" w:type="dxa"/>
          </w:tcPr>
          <w:p w14:paraId="0C059403" w14:textId="77777777" w:rsidR="008963C7" w:rsidRDefault="008963C7" w:rsidP="00E660CA">
            <w:r>
              <w:t>SEff_5</w:t>
            </w:r>
          </w:p>
        </w:tc>
        <w:tc>
          <w:tcPr>
            <w:tcW w:w="4531" w:type="dxa"/>
          </w:tcPr>
          <w:p w14:paraId="4D0BE193" w14:textId="77777777" w:rsidR="008963C7" w:rsidRPr="008B45EC" w:rsidRDefault="008963C7" w:rsidP="00E660CA">
            <w:r w:rsidRPr="008B45EC">
              <w:t>If someone opposes me, I can find the means and ways to get what I want</w:t>
            </w:r>
          </w:p>
        </w:tc>
        <w:tc>
          <w:tcPr>
            <w:tcW w:w="2693" w:type="dxa"/>
          </w:tcPr>
          <w:p w14:paraId="35E1024F" w14:textId="77777777" w:rsidR="008963C7" w:rsidRDefault="008963C7" w:rsidP="008963C7">
            <w:r>
              <w:t>1= not true at all</w:t>
            </w:r>
          </w:p>
          <w:p w14:paraId="14226BE4" w14:textId="77777777" w:rsidR="008963C7" w:rsidRDefault="008963C7" w:rsidP="008963C7">
            <w:r>
              <w:t>2=hardly true</w:t>
            </w:r>
          </w:p>
          <w:p w14:paraId="0791BF7B" w14:textId="77777777" w:rsidR="008963C7" w:rsidRDefault="008963C7" w:rsidP="008963C7">
            <w:r>
              <w:t>3=moderately true</w:t>
            </w:r>
          </w:p>
          <w:p w14:paraId="47A92D92" w14:textId="7D6B8741" w:rsidR="008963C7" w:rsidRPr="008B45EC" w:rsidRDefault="008963C7" w:rsidP="008963C7">
            <w:r>
              <w:t>4= exactly true</w:t>
            </w:r>
          </w:p>
        </w:tc>
      </w:tr>
    </w:tbl>
    <w:p w14:paraId="468A22D8" w14:textId="77777777" w:rsidR="00294559" w:rsidRDefault="00294559"/>
    <w:sectPr w:rsidR="00294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12B"/>
    <w:rsid w:val="000F33A8"/>
    <w:rsid w:val="002615EE"/>
    <w:rsid w:val="00294559"/>
    <w:rsid w:val="0047012B"/>
    <w:rsid w:val="00506483"/>
    <w:rsid w:val="00805B18"/>
    <w:rsid w:val="008963C7"/>
    <w:rsid w:val="009C43EC"/>
    <w:rsid w:val="00A14AE7"/>
    <w:rsid w:val="00B92B74"/>
    <w:rsid w:val="00BC1E61"/>
    <w:rsid w:val="00BE1BC9"/>
    <w:rsid w:val="00C43024"/>
    <w:rsid w:val="00E1781F"/>
    <w:rsid w:val="00E660CA"/>
    <w:rsid w:val="00FC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3C78"/>
  <w15:chartTrackingRefBased/>
  <w15:docId w15:val="{A2CE968B-06DD-4F94-94C8-F05F9D48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3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0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701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55</TotalTime>
  <Pages>5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Leanne Haywood</dc:creator>
  <cp:keywords/>
  <dc:description/>
  <cp:lastModifiedBy>(stu) LEANNE HAYWOOD</cp:lastModifiedBy>
  <cp:revision>7</cp:revision>
  <dcterms:created xsi:type="dcterms:W3CDTF">2018-01-05T10:17:00Z</dcterms:created>
  <dcterms:modified xsi:type="dcterms:W3CDTF">2024-08-15T09:48:00Z</dcterms:modified>
</cp:coreProperties>
</file>